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1E9" w:rsidRPr="005D3286" w:rsidRDefault="00235CD0" w:rsidP="00235CD0">
      <w:pPr>
        <w:pStyle w:val="STTSJudulBab"/>
      </w:pPr>
      <w:r w:rsidRPr="005D3286">
        <w:t>BAB III</w:t>
      </w:r>
    </w:p>
    <w:p w:rsidR="00235CD0" w:rsidRPr="005D3286" w:rsidRDefault="004A1BB4" w:rsidP="00235CD0">
      <w:pPr>
        <w:pStyle w:val="STTSJudulBab"/>
      </w:pPr>
      <w:r w:rsidRPr="005D3286">
        <w:t>ANALISA</w:t>
      </w:r>
      <w:r w:rsidR="00380FF4" w:rsidRPr="005D3286">
        <w:t xml:space="preserve"> DAN DESAIN</w:t>
      </w:r>
    </w:p>
    <w:p w:rsidR="003E151F" w:rsidRPr="005D3286" w:rsidRDefault="003E151F" w:rsidP="00235CD0">
      <w:pPr>
        <w:pStyle w:val="STTSJudulBab"/>
      </w:pPr>
    </w:p>
    <w:p w:rsidR="00123AEC" w:rsidRPr="005D3286" w:rsidRDefault="00FD52BC" w:rsidP="005E66ED">
      <w:r>
        <w:t>B</w:t>
      </w:r>
      <w:r w:rsidR="00E83EB5" w:rsidRPr="005D3286">
        <w:t xml:space="preserve">ab ini akan </w:t>
      </w:r>
      <w:r>
        <w:t>men</w:t>
      </w:r>
      <w:r w:rsidR="00E83EB5" w:rsidRPr="005D3286">
        <w:t xml:space="preserve">jelaskan mengenai analisa yang dilakukan oleh penulis pada sistem manajemen </w:t>
      </w:r>
      <w:r w:rsidR="005D4B71" w:rsidRPr="005D3286">
        <w:t xml:space="preserve">online shop. </w:t>
      </w:r>
      <w:r w:rsidR="00213905">
        <w:t>Sebuah system yang berjalan di dalam sebuah program online shop</w:t>
      </w:r>
      <w:r w:rsidR="00F34B36">
        <w:t xml:space="preserve"> ini semua didasarkan pada analisa </w:t>
      </w:r>
      <w:r w:rsidR="00213905">
        <w:t>desain yang telah dipertimbangkan oleh penulis sebagai pembuat program. Berikut adalah pembahasan tentang analisa dan desain dari program online shop ini.</w:t>
      </w:r>
    </w:p>
    <w:p w:rsidR="00930308" w:rsidRPr="005D3286" w:rsidRDefault="00930308" w:rsidP="005E66ED"/>
    <w:p w:rsidR="00D945A6" w:rsidRPr="005D3286" w:rsidRDefault="00D945A6" w:rsidP="005E66ED">
      <w:pPr>
        <w:pStyle w:val="ListParagraph"/>
        <w:numPr>
          <w:ilvl w:val="0"/>
          <w:numId w:val="25"/>
        </w:numPr>
        <w:ind w:left="360"/>
        <w:rPr>
          <w:rFonts w:ascii="Times New Roman" w:hAnsi="Times New Roman"/>
          <w:b/>
          <w:sz w:val="28"/>
          <w:szCs w:val="28"/>
        </w:rPr>
      </w:pPr>
      <w:r w:rsidRPr="005D3286">
        <w:rPr>
          <w:rFonts w:ascii="Times New Roman" w:hAnsi="Times New Roman"/>
          <w:b/>
          <w:sz w:val="28"/>
          <w:szCs w:val="28"/>
        </w:rPr>
        <w:t>Design Arsitektural</w:t>
      </w:r>
    </w:p>
    <w:p w:rsidR="002A0626" w:rsidRDefault="005E66ED" w:rsidP="00CF4A5E">
      <w:pPr>
        <w:rPr>
          <w:szCs w:val="28"/>
        </w:rPr>
      </w:pPr>
      <w:r w:rsidRPr="005D3286">
        <w:rPr>
          <w:szCs w:val="28"/>
        </w:rPr>
        <w:t>Pada subbab ini penulis akan menjelaskan mengenai deskripsi system yang ada pada saat ini dari system online shop “ Maju Jaya “.</w:t>
      </w:r>
      <w:r w:rsidR="00E30E79" w:rsidRPr="005D3286">
        <w:rPr>
          <w:szCs w:val="28"/>
        </w:rPr>
        <w:t xml:space="preserve"> </w:t>
      </w:r>
      <w:r w:rsidR="002A0626" w:rsidRPr="005D3286">
        <w:rPr>
          <w:szCs w:val="28"/>
        </w:rPr>
        <w:t xml:space="preserve">Sistem dapat menangani proses pembelian untuk </w:t>
      </w:r>
      <w:r w:rsidR="009B6661" w:rsidRPr="005D3286">
        <w:rPr>
          <w:szCs w:val="28"/>
        </w:rPr>
        <w:t xml:space="preserve">customer layaknya </w:t>
      </w:r>
      <w:r w:rsidR="004D6DEE" w:rsidRPr="005D3286">
        <w:rPr>
          <w:szCs w:val="28"/>
        </w:rPr>
        <w:t>toko</w:t>
      </w:r>
      <w:r w:rsidR="009B6661" w:rsidRPr="005D3286">
        <w:rPr>
          <w:szCs w:val="28"/>
        </w:rPr>
        <w:t xml:space="preserve"> fisik, </w:t>
      </w:r>
      <w:r w:rsidR="002A0626" w:rsidRPr="005D3286">
        <w:rPr>
          <w:szCs w:val="28"/>
        </w:rPr>
        <w:t>ditambahkan dengan proses pembayaran yang aman dan mudah. Menu dan fitur utama pada system</w:t>
      </w:r>
      <w:r w:rsidR="00B1611B" w:rsidRPr="005D3286">
        <w:rPr>
          <w:szCs w:val="28"/>
        </w:rPr>
        <w:t xml:space="preserve"> </w:t>
      </w:r>
      <w:r w:rsidR="002A0626" w:rsidRPr="005D3286">
        <w:rPr>
          <w:szCs w:val="28"/>
        </w:rPr>
        <w:t>adalah sebagai berikut :</w:t>
      </w:r>
    </w:p>
    <w:p w:rsidR="00205055" w:rsidRPr="005D3286" w:rsidRDefault="00205055" w:rsidP="00CF4A5E">
      <w:pPr>
        <w:rPr>
          <w:szCs w:val="28"/>
        </w:rPr>
      </w:pPr>
    </w:p>
    <w:p w:rsidR="00B90122" w:rsidRPr="005D3286" w:rsidRDefault="003203DA" w:rsidP="00CF4A5E">
      <w:pPr>
        <w:rPr>
          <w:szCs w:val="28"/>
        </w:rPr>
      </w:pPr>
      <w:r w:rsidRPr="005D3286">
        <w:rPr>
          <w:noProof/>
          <w:szCs w:val="28"/>
        </w:rPr>
        <mc:AlternateContent>
          <mc:Choice Requires="wps">
            <w:drawing>
              <wp:anchor distT="0" distB="0" distL="114300" distR="114300" simplePos="0" relativeHeight="251662336" behindDoc="0" locked="0" layoutInCell="1" allowOverlap="1">
                <wp:simplePos x="0" y="0"/>
                <wp:positionH relativeFrom="column">
                  <wp:posOffset>1383487</wp:posOffset>
                </wp:positionH>
                <wp:positionV relativeFrom="paragraph">
                  <wp:posOffset>156514</wp:posOffset>
                </wp:positionV>
                <wp:extent cx="1748130" cy="585216"/>
                <wp:effectExtent l="0" t="0" r="24130" b="24765"/>
                <wp:wrapNone/>
                <wp:docPr id="20" name="Straight Connector 20"/>
                <wp:cNvGraphicFramePr/>
                <a:graphic xmlns:a="http://schemas.openxmlformats.org/drawingml/2006/main">
                  <a:graphicData uri="http://schemas.microsoft.com/office/word/2010/wordprocessingShape">
                    <wps:wsp>
                      <wps:cNvCnPr/>
                      <wps:spPr>
                        <a:xfrm flipV="1">
                          <a:off x="0" y="0"/>
                          <a:ext cx="1748130" cy="5852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A1F4EBC" id="Straight Connector 2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95pt,12.3pt" to="246.6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" strokecolor="#4579b8 [3044]"/>
            </w:pict>
          </mc:Fallback>
        </mc:AlternateContent>
      </w:r>
      <w:r w:rsidRPr="005D3286">
        <w:rPr>
          <w:noProof/>
          <w:szCs w:val="28"/>
        </w:rPr>
        <mc:AlternateContent>
          <mc:Choice Requires="wps">
            <w:drawing>
              <wp:anchor distT="0" distB="0" distL="114300" distR="114300" simplePos="0" relativeHeight="251661312" behindDoc="0" locked="0" layoutInCell="1" allowOverlap="1" wp14:anchorId="79B71B98" wp14:editId="00AA9D2B">
                <wp:simplePos x="0" y="0"/>
                <wp:positionH relativeFrom="margin">
                  <wp:align>right</wp:align>
                </wp:positionH>
                <wp:positionV relativeFrom="paragraph">
                  <wp:posOffset>10211</wp:posOffset>
                </wp:positionV>
                <wp:extent cx="1901952" cy="321310"/>
                <wp:effectExtent l="0" t="0" r="22225" b="21590"/>
                <wp:wrapNone/>
                <wp:docPr id="4" name="Rectangle 4"/>
                <wp:cNvGraphicFramePr/>
                <a:graphic xmlns:a="http://schemas.openxmlformats.org/drawingml/2006/main">
                  <a:graphicData uri="http://schemas.microsoft.com/office/word/2010/wordprocessingShape">
                    <wps:wsp>
                      <wps:cNvSpPr/>
                      <wps:spPr>
                        <a:xfrm>
                          <a:off x="0" y="0"/>
                          <a:ext cx="1901952" cy="321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05E2" w:rsidRDefault="00B105E2" w:rsidP="00B105E2">
                            <w:pPr>
                              <w:ind w:firstLine="0"/>
                              <w:jc w:val="center"/>
                            </w:pPr>
                            <w:r>
                              <w:t>MENGATUR BARANG</w:t>
                            </w:r>
                          </w:p>
                          <w:p w:rsidR="00B105E2" w:rsidRDefault="00B105E2" w:rsidP="00B105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71B98" id="Rectangle 4" o:spid="_x0000_s1026" style="position:absolute;left:0;text-align:left;margin-left:98.55pt;margin-top:.8pt;width:149.75pt;height:25.3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" fillcolor="#4f81bd [3204]" strokecolor="#243f60 [1604]" strokeweight="2pt">
                <v:textbox>
                  <w:txbxContent>
                    <w:p w:rsidR="00B105E2" w:rsidRDefault="00B105E2" w:rsidP="00B105E2">
                      <w:pPr>
                        <w:ind w:firstLine="0"/>
                        <w:jc w:val="center"/>
                      </w:pPr>
                      <w:r>
                        <w:t>MENGATUR BARANG</w:t>
                      </w:r>
                    </w:p>
                    <w:p w:rsidR="00B105E2" w:rsidRDefault="00B105E2" w:rsidP="00B105E2">
                      <w:pPr>
                        <w:jc w:val="center"/>
                      </w:pPr>
                    </w:p>
                  </w:txbxContent>
                </v:textbox>
                <w10:wrap anchorx="margin"/>
              </v:rect>
            </w:pict>
          </mc:Fallback>
        </mc:AlternateContent>
      </w:r>
    </w:p>
    <w:p w:rsidR="00B90122" w:rsidRPr="005D3286" w:rsidRDefault="00714908" w:rsidP="00B105E2">
      <w:pPr>
        <w:rPr>
          <w:szCs w:val="28"/>
        </w:rPr>
      </w:pPr>
      <w:r w:rsidRPr="005D3286">
        <w:rPr>
          <w:noProof/>
          <w:szCs w:val="28"/>
        </w:rPr>
        <mc:AlternateContent>
          <mc:Choice Requires="wps">
            <w:drawing>
              <wp:anchor distT="0" distB="0" distL="114300" distR="114300" simplePos="0" relativeHeight="251666432" behindDoc="0" locked="0" layoutInCell="1" allowOverlap="1" wp14:anchorId="42FBC1AB" wp14:editId="4F41826E">
                <wp:simplePos x="0" y="0"/>
                <wp:positionH relativeFrom="margin">
                  <wp:align>right</wp:align>
                </wp:positionH>
                <wp:positionV relativeFrom="paragraph">
                  <wp:posOffset>192811</wp:posOffset>
                </wp:positionV>
                <wp:extent cx="1901952" cy="563270"/>
                <wp:effectExtent l="0" t="0" r="22225" b="27305"/>
                <wp:wrapNone/>
                <wp:docPr id="26" name="Rectangle 26"/>
                <wp:cNvGraphicFramePr/>
                <a:graphic xmlns:a="http://schemas.openxmlformats.org/drawingml/2006/main">
                  <a:graphicData uri="http://schemas.microsoft.com/office/word/2010/wordprocessingShape">
                    <wps:wsp>
                      <wps:cNvSpPr/>
                      <wps:spPr>
                        <a:xfrm>
                          <a:off x="0" y="0"/>
                          <a:ext cx="1901952" cy="563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03DA" w:rsidRDefault="003203DA" w:rsidP="003203DA">
                            <w:pPr>
                              <w:ind w:firstLine="0"/>
                              <w:jc w:val="center"/>
                            </w:pPr>
                            <w:r>
                              <w:t xml:space="preserve">DATA </w:t>
                            </w:r>
                            <w:r w:rsidR="00714908">
                              <w:t xml:space="preserve">&amp; LAPORAN </w:t>
                            </w:r>
                            <w:r>
                              <w:t>PENJUALAN</w:t>
                            </w:r>
                          </w:p>
                          <w:p w:rsidR="003203DA" w:rsidRDefault="003203DA" w:rsidP="003203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BC1AB" id="Rectangle 26" o:spid="_x0000_s1027" style="position:absolute;left:0;text-align:left;margin-left:98.55pt;margin-top:15.2pt;width:149.75pt;height:44.3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" fillcolor="#4f81bd [3204]" strokecolor="#243f60 [1604]" strokeweight="2pt">
                <v:textbox>
                  <w:txbxContent>
                    <w:p w:rsidR="003203DA" w:rsidRDefault="003203DA" w:rsidP="003203DA">
                      <w:pPr>
                        <w:ind w:firstLine="0"/>
                        <w:jc w:val="center"/>
                      </w:pPr>
                      <w:r>
                        <w:t xml:space="preserve">DATA </w:t>
                      </w:r>
                      <w:r w:rsidR="00714908">
                        <w:t xml:space="preserve">&amp; LAPORAN </w:t>
                      </w:r>
                      <w:r>
                        <w:t>PENJUALAN</w:t>
                      </w:r>
                    </w:p>
                    <w:p w:rsidR="003203DA" w:rsidRDefault="003203DA" w:rsidP="003203DA">
                      <w:pPr>
                        <w:jc w:val="center"/>
                      </w:pPr>
                    </w:p>
                  </w:txbxContent>
                </v:textbox>
                <w10:wrap anchorx="margin"/>
              </v:rect>
            </w:pict>
          </mc:Fallback>
        </mc:AlternateContent>
      </w:r>
    </w:p>
    <w:p w:rsidR="00B90122" w:rsidRPr="005D3286" w:rsidRDefault="003203DA" w:rsidP="00CF4A5E">
      <w:pPr>
        <w:rPr>
          <w:szCs w:val="28"/>
        </w:rPr>
      </w:pPr>
      <w:r w:rsidRPr="005D3286">
        <w:rPr>
          <w:noProof/>
          <w:szCs w:val="28"/>
        </w:rPr>
        <mc:AlternateContent>
          <mc:Choice Requires="wps">
            <w:drawing>
              <wp:anchor distT="0" distB="0" distL="114300" distR="114300" simplePos="0" relativeHeight="251668480" behindDoc="0" locked="0" layoutInCell="1" allowOverlap="1" wp14:anchorId="1AB69B56" wp14:editId="6A71E617">
                <wp:simplePos x="0" y="0"/>
                <wp:positionH relativeFrom="page">
                  <wp:posOffset>2838298</wp:posOffset>
                </wp:positionH>
                <wp:positionV relativeFrom="paragraph">
                  <wp:posOffset>230581</wp:posOffset>
                </wp:positionV>
                <wp:extent cx="1711756" cy="607162"/>
                <wp:effectExtent l="0" t="0" r="22225" b="21590"/>
                <wp:wrapNone/>
                <wp:docPr id="27" name="Straight Connector 27"/>
                <wp:cNvGraphicFramePr/>
                <a:graphic xmlns:a="http://schemas.openxmlformats.org/drawingml/2006/main">
                  <a:graphicData uri="http://schemas.microsoft.com/office/word/2010/wordprocessingShape">
                    <wps:wsp>
                      <wps:cNvCnPr/>
                      <wps:spPr>
                        <a:xfrm>
                          <a:off x="0" y="0"/>
                          <a:ext cx="1711756" cy="6071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D8F64FB" id="Straight Connector 27"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23.5pt,18.15pt" to="358.3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" strokecolor="#4579b8 [3044]">
                <w10:wrap anchorx="page"/>
              </v:line>
            </w:pict>
          </mc:Fallback>
        </mc:AlternateContent>
      </w:r>
      <w:r w:rsidRPr="005D3286">
        <w:rPr>
          <w:noProof/>
          <w:szCs w:val="28"/>
        </w:rPr>
        <mc:AlternateContent>
          <mc:Choice Requires="wps">
            <w:drawing>
              <wp:anchor distT="0" distB="0" distL="114300" distR="114300" simplePos="0" relativeHeight="251659264" behindDoc="0" locked="0" layoutInCell="1" allowOverlap="1">
                <wp:simplePos x="0" y="0"/>
                <wp:positionH relativeFrom="column">
                  <wp:posOffset>359207</wp:posOffset>
                </wp:positionH>
                <wp:positionV relativeFrom="paragraph">
                  <wp:posOffset>39370</wp:posOffset>
                </wp:positionV>
                <wp:extent cx="1060704" cy="314554"/>
                <wp:effectExtent l="0" t="0" r="25400" b="28575"/>
                <wp:wrapNone/>
                <wp:docPr id="13" name="Rectangle 13"/>
                <wp:cNvGraphicFramePr/>
                <a:graphic xmlns:a="http://schemas.openxmlformats.org/drawingml/2006/main">
                  <a:graphicData uri="http://schemas.microsoft.com/office/word/2010/wordprocessingShape">
                    <wps:wsp>
                      <wps:cNvSpPr/>
                      <wps:spPr>
                        <a:xfrm>
                          <a:off x="0" y="0"/>
                          <a:ext cx="1060704" cy="314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05E2" w:rsidRDefault="00B105E2" w:rsidP="00B105E2">
                            <w:pPr>
                              <w:ind w:firstLine="0"/>
                              <w:jc w:val="center"/>
                            </w:pPr>
                            <w:r>
                              <w:t>ADMIN</w:t>
                            </w:r>
                            <w:r w:rsidRPr="00B105E2">
                              <w:rPr>
                                <w:noProof/>
                              </w:rPr>
                              <w:drawing>
                                <wp:inline distT="0" distB="0" distL="0" distR="0">
                                  <wp:extent cx="626110" cy="1974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110"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28" style="position:absolute;left:0;text-align:left;margin-left:28.3pt;margin-top:3.1pt;width:83.5pt;height:24.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" fillcolor="#4f81bd [3204]" strokecolor="#243f60 [1604]" strokeweight="2pt">
                <v:textbox>
                  <w:txbxContent>
                    <w:p w:rsidR="00B105E2" w:rsidRDefault="00B105E2" w:rsidP="00B105E2">
                      <w:pPr>
                        <w:ind w:firstLine="0"/>
                        <w:jc w:val="center"/>
                      </w:pPr>
                      <w:r>
                        <w:t>ADMIN</w:t>
                      </w:r>
                      <w:r w:rsidRPr="00B105E2">
                        <w:rPr>
                          <w:noProof/>
                        </w:rPr>
                        <w:drawing>
                          <wp:inline distT="0" distB="0" distL="0" distR="0">
                            <wp:extent cx="626110" cy="1974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110" cy="197485"/>
                                    </a:xfrm>
                                    <a:prstGeom prst="rect">
                                      <a:avLst/>
                                    </a:prstGeom>
                                    <a:noFill/>
                                    <a:ln>
                                      <a:noFill/>
                                    </a:ln>
                                  </pic:spPr>
                                </pic:pic>
                              </a:graphicData>
                            </a:graphic>
                          </wp:inline>
                        </w:drawing>
                      </w:r>
                    </w:p>
                  </w:txbxContent>
                </v:textbox>
              </v:rect>
            </w:pict>
          </mc:Fallback>
        </mc:AlternateContent>
      </w:r>
      <w:r w:rsidRPr="005D3286">
        <w:rPr>
          <w:noProof/>
          <w:szCs w:val="28"/>
        </w:rPr>
        <mc:AlternateContent>
          <mc:Choice Requires="wps">
            <w:drawing>
              <wp:anchor distT="0" distB="0" distL="114300" distR="114300" simplePos="0" relativeHeight="251664384" behindDoc="0" locked="0" layoutInCell="1" allowOverlap="1" wp14:anchorId="1178FA8D" wp14:editId="6930A02D">
                <wp:simplePos x="0" y="0"/>
                <wp:positionH relativeFrom="column">
                  <wp:posOffset>1376172</wp:posOffset>
                </wp:positionH>
                <wp:positionV relativeFrom="paragraph">
                  <wp:posOffset>237896</wp:posOffset>
                </wp:positionV>
                <wp:extent cx="1762430" cy="14301"/>
                <wp:effectExtent l="0" t="0" r="28575" b="24130"/>
                <wp:wrapNone/>
                <wp:docPr id="23" name="Straight Connector 23"/>
                <wp:cNvGraphicFramePr/>
                <a:graphic xmlns:a="http://schemas.openxmlformats.org/drawingml/2006/main">
                  <a:graphicData uri="http://schemas.microsoft.com/office/word/2010/wordprocessingShape">
                    <wps:wsp>
                      <wps:cNvCnPr/>
                      <wps:spPr>
                        <a:xfrm>
                          <a:off x="0" y="0"/>
                          <a:ext cx="1762430" cy="143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CAE4D3" id="Straight Connector 2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35pt,18.75pt" to="247.1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" strokecolor="#4579b8 [3044]"/>
            </w:pict>
          </mc:Fallback>
        </mc:AlternateContent>
      </w:r>
    </w:p>
    <w:p w:rsidR="00B90122" w:rsidRPr="005D3286" w:rsidRDefault="00B90122" w:rsidP="00CF4A5E">
      <w:pPr>
        <w:rPr>
          <w:szCs w:val="28"/>
        </w:rPr>
      </w:pPr>
    </w:p>
    <w:p w:rsidR="00B90122" w:rsidRPr="005D3286" w:rsidRDefault="003203DA" w:rsidP="00CF4A5E">
      <w:pPr>
        <w:rPr>
          <w:szCs w:val="28"/>
        </w:rPr>
      </w:pPr>
      <w:r w:rsidRPr="005D3286">
        <w:rPr>
          <w:noProof/>
          <w:szCs w:val="28"/>
        </w:rPr>
        <mc:AlternateContent>
          <mc:Choice Requires="wps">
            <w:drawing>
              <wp:anchor distT="0" distB="0" distL="114300" distR="114300" simplePos="0" relativeHeight="251670528" behindDoc="0" locked="0" layoutInCell="1" allowOverlap="1" wp14:anchorId="4547E1BF" wp14:editId="71AC39D2">
                <wp:simplePos x="0" y="0"/>
                <wp:positionH relativeFrom="margin">
                  <wp:align>right</wp:align>
                </wp:positionH>
                <wp:positionV relativeFrom="paragraph">
                  <wp:posOffset>115494</wp:posOffset>
                </wp:positionV>
                <wp:extent cx="1901952" cy="321310"/>
                <wp:effectExtent l="0" t="0" r="22225" b="21590"/>
                <wp:wrapNone/>
                <wp:docPr id="28" name="Rectangle 28"/>
                <wp:cNvGraphicFramePr/>
                <a:graphic xmlns:a="http://schemas.openxmlformats.org/drawingml/2006/main">
                  <a:graphicData uri="http://schemas.microsoft.com/office/word/2010/wordprocessingShape">
                    <wps:wsp>
                      <wps:cNvSpPr/>
                      <wps:spPr>
                        <a:xfrm>
                          <a:off x="0" y="0"/>
                          <a:ext cx="1901952" cy="321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03DA" w:rsidRDefault="00714908" w:rsidP="003203DA">
                            <w:pPr>
                              <w:ind w:firstLine="0"/>
                              <w:jc w:val="center"/>
                            </w:pPr>
                            <w:r>
                              <w:t>MENGATUR MEMBER</w:t>
                            </w:r>
                          </w:p>
                          <w:p w:rsidR="003203DA" w:rsidRDefault="003203DA" w:rsidP="003203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7E1BF" id="Rectangle 28" o:spid="_x0000_s1029" style="position:absolute;left:0;text-align:left;margin-left:98.55pt;margin-top:9.1pt;width:149.75pt;height:25.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" fillcolor="#4f81bd [3204]" strokecolor="#243f60 [1604]" strokeweight="2pt">
                <v:textbox>
                  <w:txbxContent>
                    <w:p w:rsidR="003203DA" w:rsidRDefault="00714908" w:rsidP="003203DA">
                      <w:pPr>
                        <w:ind w:firstLine="0"/>
                        <w:jc w:val="center"/>
                      </w:pPr>
                      <w:r>
                        <w:t>MENGATUR MEMBER</w:t>
                      </w:r>
                    </w:p>
                    <w:p w:rsidR="003203DA" w:rsidRDefault="003203DA" w:rsidP="003203DA">
                      <w:pPr>
                        <w:jc w:val="center"/>
                      </w:pPr>
                    </w:p>
                  </w:txbxContent>
                </v:textbox>
                <w10:wrap anchorx="margin"/>
              </v:rect>
            </w:pict>
          </mc:Fallback>
        </mc:AlternateContent>
      </w:r>
    </w:p>
    <w:p w:rsidR="00B90122" w:rsidRPr="005D3286" w:rsidRDefault="00B90122" w:rsidP="00CF4A5E">
      <w:pPr>
        <w:rPr>
          <w:szCs w:val="28"/>
        </w:rPr>
      </w:pPr>
    </w:p>
    <w:p w:rsidR="00B90122" w:rsidRPr="005D3286" w:rsidRDefault="00B90122" w:rsidP="00CF4A5E">
      <w:pPr>
        <w:rPr>
          <w:szCs w:val="28"/>
        </w:rPr>
      </w:pPr>
    </w:p>
    <w:p w:rsidR="00B90122" w:rsidRPr="005D3286" w:rsidRDefault="00201757" w:rsidP="00CF4A5E">
      <w:pPr>
        <w:rPr>
          <w:szCs w:val="28"/>
        </w:rPr>
      </w:pPr>
      <w:r w:rsidRPr="005D3286">
        <w:rPr>
          <w:noProof/>
          <w:szCs w:val="28"/>
        </w:rPr>
        <mc:AlternateContent>
          <mc:Choice Requires="wps">
            <w:drawing>
              <wp:anchor distT="0" distB="0" distL="114300" distR="114300" simplePos="0" relativeHeight="251676672" behindDoc="0" locked="0" layoutInCell="1" allowOverlap="1" wp14:anchorId="66999745" wp14:editId="2D4D1799">
                <wp:simplePos x="0" y="0"/>
                <wp:positionH relativeFrom="margin">
                  <wp:posOffset>3136468</wp:posOffset>
                </wp:positionH>
                <wp:positionV relativeFrom="paragraph">
                  <wp:posOffset>33985</wp:posOffset>
                </wp:positionV>
                <wp:extent cx="1901952" cy="321310"/>
                <wp:effectExtent l="0" t="0" r="22225" b="21590"/>
                <wp:wrapNone/>
                <wp:docPr id="64" name="Rectangle 64"/>
                <wp:cNvGraphicFramePr/>
                <a:graphic xmlns:a="http://schemas.openxmlformats.org/drawingml/2006/main">
                  <a:graphicData uri="http://schemas.microsoft.com/office/word/2010/wordprocessingShape">
                    <wps:wsp>
                      <wps:cNvSpPr/>
                      <wps:spPr>
                        <a:xfrm>
                          <a:off x="0" y="0"/>
                          <a:ext cx="1901952" cy="321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1757" w:rsidRDefault="00201757" w:rsidP="00201757">
                            <w:pPr>
                              <w:ind w:firstLine="0"/>
                              <w:jc w:val="center"/>
                            </w:pPr>
                            <w:r>
                              <w:t>MELIHAT BARANG</w:t>
                            </w:r>
                          </w:p>
                          <w:p w:rsidR="00201757" w:rsidRDefault="00201757" w:rsidP="002017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99745" id="Rectangle 64" o:spid="_x0000_s1030" style="position:absolute;left:0;text-align:left;margin-left:246.95pt;margin-top:2.7pt;width:149.75pt;height:25.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" fillcolor="#4f81bd [3204]" strokecolor="#243f60 [1604]" strokeweight="2pt">
                <v:textbox>
                  <w:txbxContent>
                    <w:p w:rsidR="00201757" w:rsidRDefault="00201757" w:rsidP="00201757">
                      <w:pPr>
                        <w:ind w:firstLine="0"/>
                        <w:jc w:val="center"/>
                      </w:pPr>
                      <w:r>
                        <w:t>MELIHAT BARANG</w:t>
                      </w:r>
                    </w:p>
                    <w:p w:rsidR="00201757" w:rsidRDefault="00201757" w:rsidP="00201757">
                      <w:pPr>
                        <w:jc w:val="center"/>
                      </w:pPr>
                    </w:p>
                  </w:txbxContent>
                </v:textbox>
                <w10:wrap anchorx="margin"/>
              </v:rect>
            </w:pict>
          </mc:Fallback>
        </mc:AlternateContent>
      </w:r>
    </w:p>
    <w:p w:rsidR="00201757" w:rsidRPr="005D3286" w:rsidRDefault="00201757" w:rsidP="00CF4A5E">
      <w:pPr>
        <w:rPr>
          <w:szCs w:val="28"/>
        </w:rPr>
      </w:pPr>
      <w:r w:rsidRPr="005D3286">
        <w:rPr>
          <w:noProof/>
          <w:szCs w:val="28"/>
        </w:rPr>
        <mc:AlternateContent>
          <mc:Choice Requires="wps">
            <w:drawing>
              <wp:anchor distT="0" distB="0" distL="114300" distR="114300" simplePos="0" relativeHeight="251680768" behindDoc="0" locked="0" layoutInCell="1" allowOverlap="1" wp14:anchorId="6E866D14" wp14:editId="36138955">
                <wp:simplePos x="0" y="0"/>
                <wp:positionH relativeFrom="margin">
                  <wp:posOffset>1434694</wp:posOffset>
                </wp:positionH>
                <wp:positionV relativeFrom="paragraph">
                  <wp:posOffset>189433</wp:posOffset>
                </wp:positionV>
                <wp:extent cx="1696313" cy="402336"/>
                <wp:effectExtent l="0" t="0" r="37465" b="36195"/>
                <wp:wrapNone/>
                <wp:docPr id="66" name="Straight Connector 66"/>
                <wp:cNvGraphicFramePr/>
                <a:graphic xmlns:a="http://schemas.openxmlformats.org/drawingml/2006/main">
                  <a:graphicData uri="http://schemas.microsoft.com/office/word/2010/wordprocessingShape">
                    <wps:wsp>
                      <wps:cNvCnPr/>
                      <wps:spPr>
                        <a:xfrm>
                          <a:off x="0" y="0"/>
                          <a:ext cx="1696313" cy="4023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A7E331" id="Straight Connector 66"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2.95pt,14.9pt" to="246.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" strokecolor="#4579b8 [3044]">
                <w10:wrap anchorx="margin"/>
              </v:line>
            </w:pict>
          </mc:Fallback>
        </mc:AlternateContent>
      </w:r>
      <w:r w:rsidRPr="005D3286">
        <w:rPr>
          <w:noProof/>
          <w:szCs w:val="28"/>
        </w:rPr>
        <mc:AlternateContent>
          <mc:Choice Requires="wps">
            <w:drawing>
              <wp:anchor distT="0" distB="0" distL="114300" distR="114300" simplePos="0" relativeHeight="251674624" behindDoc="0" locked="0" layoutInCell="1" allowOverlap="1" wp14:anchorId="703CD182" wp14:editId="683E510D">
                <wp:simplePos x="0" y="0"/>
                <wp:positionH relativeFrom="page">
                  <wp:posOffset>2882190</wp:posOffset>
                </wp:positionH>
                <wp:positionV relativeFrom="paragraph">
                  <wp:posOffset>6553</wp:posOffset>
                </wp:positionV>
                <wp:extent cx="1688998" cy="182880"/>
                <wp:effectExtent l="0" t="0" r="26035" b="26670"/>
                <wp:wrapNone/>
                <wp:docPr id="31" name="Straight Connector 31"/>
                <wp:cNvGraphicFramePr/>
                <a:graphic xmlns:a="http://schemas.openxmlformats.org/drawingml/2006/main">
                  <a:graphicData uri="http://schemas.microsoft.com/office/word/2010/wordprocessingShape">
                    <wps:wsp>
                      <wps:cNvCnPr/>
                      <wps:spPr>
                        <a:xfrm flipV="1">
                          <a:off x="0" y="0"/>
                          <a:ext cx="1688998"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77A87BF" id="Straight Connector 31" o:spid="_x0000_s1026" style="position:absolute;flip:y;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26.95pt,.5pt" to="359.9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" strokecolor="#4579b8 [3044]">
                <w10:wrap anchorx="page"/>
              </v:line>
            </w:pict>
          </mc:Fallback>
        </mc:AlternateContent>
      </w:r>
      <w:r w:rsidRPr="005D3286">
        <w:rPr>
          <w:noProof/>
          <w:szCs w:val="28"/>
        </w:rPr>
        <mc:AlternateContent>
          <mc:Choice Requires="wps">
            <w:drawing>
              <wp:anchor distT="0" distB="0" distL="114300" distR="114300" simplePos="0" relativeHeight="251672576" behindDoc="0" locked="0" layoutInCell="1" allowOverlap="1" wp14:anchorId="5DAAE258" wp14:editId="7FBA3856">
                <wp:simplePos x="0" y="0"/>
                <wp:positionH relativeFrom="column">
                  <wp:posOffset>373075</wp:posOffset>
                </wp:positionH>
                <wp:positionV relativeFrom="paragraph">
                  <wp:posOffset>7138</wp:posOffset>
                </wp:positionV>
                <wp:extent cx="1060704" cy="314554"/>
                <wp:effectExtent l="0" t="0" r="25400" b="28575"/>
                <wp:wrapNone/>
                <wp:docPr id="29" name="Rectangle 29"/>
                <wp:cNvGraphicFramePr/>
                <a:graphic xmlns:a="http://schemas.openxmlformats.org/drawingml/2006/main">
                  <a:graphicData uri="http://schemas.microsoft.com/office/word/2010/wordprocessingShape">
                    <wps:wsp>
                      <wps:cNvSpPr/>
                      <wps:spPr>
                        <a:xfrm>
                          <a:off x="0" y="0"/>
                          <a:ext cx="1060704" cy="314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1757" w:rsidRDefault="0065108B" w:rsidP="00201757">
                            <w:pPr>
                              <w:ind w:firstLine="0"/>
                              <w:jc w:val="center"/>
                            </w:pPr>
                            <w:r>
                              <w:t>MEMBER</w:t>
                            </w:r>
                            <w:r w:rsidR="00201757" w:rsidRPr="00B105E2">
                              <w:rPr>
                                <w:noProof/>
                              </w:rPr>
                              <w:drawing>
                                <wp:inline distT="0" distB="0" distL="0" distR="0" wp14:anchorId="2D3A56CD" wp14:editId="3220BC02">
                                  <wp:extent cx="626110" cy="197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110"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AAE258" id="Rectangle 29" o:spid="_x0000_s1031" style="position:absolute;left:0;text-align:left;margin-left:29.4pt;margin-top:.55pt;width:83.5pt;height:24.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" fillcolor="#4f81bd [3204]" strokecolor="#243f60 [1604]" strokeweight="2pt">
                <v:textbox>
                  <w:txbxContent>
                    <w:p w:rsidR="00201757" w:rsidRDefault="0065108B" w:rsidP="00201757">
                      <w:pPr>
                        <w:ind w:firstLine="0"/>
                        <w:jc w:val="center"/>
                      </w:pPr>
                      <w:r>
                        <w:t>MEMBER</w:t>
                      </w:r>
                      <w:r w:rsidR="00201757" w:rsidRPr="00B105E2">
                        <w:rPr>
                          <w:noProof/>
                        </w:rPr>
                        <w:drawing>
                          <wp:inline distT="0" distB="0" distL="0" distR="0" wp14:anchorId="2D3A56CD" wp14:editId="3220BC02">
                            <wp:extent cx="626110" cy="197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110" cy="197485"/>
                                    </a:xfrm>
                                    <a:prstGeom prst="rect">
                                      <a:avLst/>
                                    </a:prstGeom>
                                    <a:noFill/>
                                    <a:ln>
                                      <a:noFill/>
                                    </a:ln>
                                  </pic:spPr>
                                </pic:pic>
                              </a:graphicData>
                            </a:graphic>
                          </wp:inline>
                        </w:drawing>
                      </w:r>
                    </w:p>
                  </w:txbxContent>
                </v:textbox>
              </v:rect>
            </w:pict>
          </mc:Fallback>
        </mc:AlternateContent>
      </w:r>
    </w:p>
    <w:p w:rsidR="00201757" w:rsidRPr="005D3286" w:rsidRDefault="00201757" w:rsidP="00CF4A5E">
      <w:pPr>
        <w:rPr>
          <w:szCs w:val="28"/>
        </w:rPr>
      </w:pPr>
      <w:r w:rsidRPr="005D3286">
        <w:rPr>
          <w:noProof/>
          <w:szCs w:val="28"/>
        </w:rPr>
        <mc:AlternateContent>
          <mc:Choice Requires="wps">
            <w:drawing>
              <wp:anchor distT="0" distB="0" distL="114300" distR="114300" simplePos="0" relativeHeight="251678720" behindDoc="0" locked="0" layoutInCell="1" allowOverlap="1" wp14:anchorId="0658A8D7" wp14:editId="1251FB60">
                <wp:simplePos x="0" y="0"/>
                <wp:positionH relativeFrom="margin">
                  <wp:posOffset>3139135</wp:posOffset>
                </wp:positionH>
                <wp:positionV relativeFrom="paragraph">
                  <wp:posOffset>7010</wp:posOffset>
                </wp:positionV>
                <wp:extent cx="1901952" cy="585216"/>
                <wp:effectExtent l="0" t="0" r="22225" b="24765"/>
                <wp:wrapNone/>
                <wp:docPr id="65" name="Rectangle 65"/>
                <wp:cNvGraphicFramePr/>
                <a:graphic xmlns:a="http://schemas.openxmlformats.org/drawingml/2006/main">
                  <a:graphicData uri="http://schemas.microsoft.com/office/word/2010/wordprocessingShape">
                    <wps:wsp>
                      <wps:cNvSpPr/>
                      <wps:spPr>
                        <a:xfrm>
                          <a:off x="0" y="0"/>
                          <a:ext cx="1901952" cy="585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1757" w:rsidRDefault="00366CFB" w:rsidP="00201757">
                            <w:pPr>
                              <w:ind w:firstLine="0"/>
                              <w:jc w:val="center"/>
                            </w:pPr>
                            <w:r>
                              <w:t>MELIHAT HISTORY TRANSAKSI</w:t>
                            </w:r>
                          </w:p>
                          <w:p w:rsidR="00201757" w:rsidRDefault="00201757" w:rsidP="002017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8A8D7" id="Rectangle 65" o:spid="_x0000_s1032" style="position:absolute;left:0;text-align:left;margin-left:247.2pt;margin-top:.55pt;width:149.75pt;height:46.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" fillcolor="#4f81bd [3204]" strokecolor="#243f60 [1604]" strokeweight="2pt">
                <v:textbox>
                  <w:txbxContent>
                    <w:p w:rsidR="00201757" w:rsidRDefault="00366CFB" w:rsidP="00201757">
                      <w:pPr>
                        <w:ind w:firstLine="0"/>
                        <w:jc w:val="center"/>
                      </w:pPr>
                      <w:r>
                        <w:t>MELIHAT HISTORY TRANSAKSI</w:t>
                      </w:r>
                    </w:p>
                    <w:p w:rsidR="00201757" w:rsidRDefault="00201757" w:rsidP="00201757">
                      <w:pPr>
                        <w:jc w:val="center"/>
                      </w:pPr>
                    </w:p>
                  </w:txbxContent>
                </v:textbox>
                <w10:wrap anchorx="margin"/>
              </v:rect>
            </w:pict>
          </mc:Fallback>
        </mc:AlternateContent>
      </w:r>
    </w:p>
    <w:p w:rsidR="00B90122" w:rsidRPr="005D3286" w:rsidRDefault="00B90122" w:rsidP="00CF4A5E">
      <w:pPr>
        <w:rPr>
          <w:szCs w:val="28"/>
        </w:rPr>
      </w:pPr>
    </w:p>
    <w:p w:rsidR="00046267" w:rsidRPr="005D3286" w:rsidRDefault="00046267" w:rsidP="00CF4A5E">
      <w:pPr>
        <w:rPr>
          <w:szCs w:val="28"/>
        </w:rPr>
      </w:pPr>
    </w:p>
    <w:p w:rsidR="00046267" w:rsidRPr="005D3286" w:rsidRDefault="00046267" w:rsidP="00046267">
      <w:pPr>
        <w:spacing w:line="240" w:lineRule="auto"/>
        <w:jc w:val="center"/>
        <w:rPr>
          <w:b/>
          <w:szCs w:val="28"/>
        </w:rPr>
      </w:pPr>
      <w:r w:rsidRPr="005D3286">
        <w:rPr>
          <w:b/>
          <w:szCs w:val="28"/>
        </w:rPr>
        <w:t>Gambar 3.1</w:t>
      </w:r>
    </w:p>
    <w:p w:rsidR="00046267" w:rsidRPr="005D3286" w:rsidRDefault="00046267" w:rsidP="00046267">
      <w:pPr>
        <w:spacing w:line="240" w:lineRule="auto"/>
        <w:jc w:val="center"/>
        <w:rPr>
          <w:b/>
          <w:szCs w:val="28"/>
        </w:rPr>
      </w:pPr>
      <w:r w:rsidRPr="005D3286">
        <w:rPr>
          <w:b/>
          <w:szCs w:val="28"/>
        </w:rPr>
        <w:t>Arsitektur Fitur</w:t>
      </w:r>
    </w:p>
    <w:p w:rsidR="00046267" w:rsidRPr="005D3286" w:rsidRDefault="00046267" w:rsidP="00046267">
      <w:pPr>
        <w:jc w:val="left"/>
        <w:rPr>
          <w:szCs w:val="28"/>
        </w:rPr>
      </w:pPr>
    </w:p>
    <w:p w:rsidR="00A61FA4" w:rsidRPr="005D3286" w:rsidRDefault="00046267" w:rsidP="00946917">
      <w:pPr>
        <w:rPr>
          <w:szCs w:val="24"/>
        </w:rPr>
      </w:pPr>
      <w:r w:rsidRPr="005D3286">
        <w:rPr>
          <w:szCs w:val="28"/>
        </w:rPr>
        <w:t>Admin mampu menambah, mengatur maupun menghapus sebuah barang. Admin juga bisa melihat laporan penjualan dan juga transaksi yang sedang terjadi maupun terbatalkan. Admin bisa melihat data dari member yang sudah registrasi. Member mampu melihat barang yang tersedia di website. Member bisa melihat history dari semua transaksi yang pernah customer lakukan.</w:t>
      </w:r>
      <w:r w:rsidR="00BE2233" w:rsidRPr="005D3286">
        <w:rPr>
          <w:szCs w:val="24"/>
        </w:rPr>
        <w:t xml:space="preserve"> </w:t>
      </w:r>
    </w:p>
    <w:p w:rsidR="006F36FB" w:rsidRPr="005D3286" w:rsidRDefault="006F36FB" w:rsidP="00A61FA4">
      <w:pPr>
        <w:rPr>
          <w:szCs w:val="24"/>
        </w:rPr>
      </w:pPr>
    </w:p>
    <w:p w:rsidR="004423E9" w:rsidRPr="004423E9" w:rsidRDefault="00976018" w:rsidP="004423E9">
      <w:pPr>
        <w:pStyle w:val="ListParagraph"/>
        <w:numPr>
          <w:ilvl w:val="0"/>
          <w:numId w:val="25"/>
        </w:numPr>
        <w:ind w:left="360"/>
        <w:rPr>
          <w:rFonts w:ascii="Times New Roman" w:hAnsi="Times New Roman"/>
          <w:b/>
          <w:sz w:val="28"/>
          <w:szCs w:val="28"/>
        </w:rPr>
      </w:pPr>
      <w:r w:rsidRPr="005D3286">
        <w:rPr>
          <w:rFonts w:ascii="Times New Roman" w:hAnsi="Times New Roman"/>
          <w:b/>
          <w:sz w:val="28"/>
          <w:szCs w:val="28"/>
        </w:rPr>
        <w:t>Des</w:t>
      </w:r>
      <w:r w:rsidR="005F6375" w:rsidRPr="005D3286">
        <w:rPr>
          <w:rFonts w:ascii="Times New Roman" w:hAnsi="Times New Roman"/>
          <w:b/>
          <w:sz w:val="28"/>
          <w:szCs w:val="28"/>
        </w:rPr>
        <w:t>ai</w:t>
      </w:r>
      <w:r w:rsidRPr="005D3286">
        <w:rPr>
          <w:rFonts w:ascii="Times New Roman" w:hAnsi="Times New Roman"/>
          <w:b/>
          <w:sz w:val="28"/>
          <w:szCs w:val="28"/>
        </w:rPr>
        <w:t>n Database</w:t>
      </w:r>
    </w:p>
    <w:p w:rsidR="00FC45C0" w:rsidRDefault="00FC45C0" w:rsidP="00FC45C0">
      <w:pPr>
        <w:rPr>
          <w:szCs w:val="24"/>
        </w:rPr>
      </w:pPr>
      <w:r>
        <w:rPr>
          <w:szCs w:val="24"/>
        </w:rPr>
        <w:t xml:space="preserve">Subbab ini menjelaskan tentang system online shop dilihat dari sudut pandang pengolahan data atau database. Dalam pembuatan system online shop ini penulis sudah mempertimbangkan </w:t>
      </w:r>
      <w:r w:rsidR="00CB4BE1">
        <w:rPr>
          <w:szCs w:val="24"/>
        </w:rPr>
        <w:t>hubungan-hubungan antar entitas ( entity ) atau yang biasa disebut dengan tabel.</w:t>
      </w:r>
      <w:r w:rsidR="004423E9">
        <w:rPr>
          <w:szCs w:val="24"/>
        </w:rPr>
        <w:t xml:space="preserve"> Desain database ini dibagi menjadi dua yaitu dari entitiy relationship diagram ( ERD ) dan dari tabel itu sendiri.</w:t>
      </w:r>
    </w:p>
    <w:p w:rsidR="00C172BB" w:rsidRDefault="00C172BB" w:rsidP="00FC45C0">
      <w:pPr>
        <w:rPr>
          <w:szCs w:val="24"/>
        </w:rPr>
      </w:pPr>
    </w:p>
    <w:p w:rsidR="004423E9" w:rsidRPr="004423E9" w:rsidRDefault="004423E9" w:rsidP="004423E9">
      <w:pPr>
        <w:ind w:firstLine="0"/>
        <w:rPr>
          <w:b/>
          <w:sz w:val="28"/>
          <w:szCs w:val="24"/>
        </w:rPr>
      </w:pPr>
      <w:r>
        <w:rPr>
          <w:b/>
          <w:sz w:val="28"/>
          <w:szCs w:val="24"/>
        </w:rPr>
        <w:t>3.2.1.</w:t>
      </w:r>
      <w:r>
        <w:rPr>
          <w:b/>
          <w:sz w:val="28"/>
          <w:szCs w:val="24"/>
        </w:rPr>
        <w:tab/>
        <w:t>Entity Relationship Diagram ( ERD )</w:t>
      </w:r>
    </w:p>
    <w:p w:rsidR="00BD2191" w:rsidRPr="005D3286" w:rsidRDefault="00BD2191" w:rsidP="00BD2191">
      <w:pPr>
        <w:rPr>
          <w:szCs w:val="24"/>
        </w:rPr>
      </w:pPr>
      <w:r w:rsidRPr="005D3286">
        <w:rPr>
          <w:i/>
          <w:szCs w:val="24"/>
        </w:rPr>
        <w:t>Entity Relationship Diagram (ERD)</w:t>
      </w:r>
      <w:r w:rsidRPr="005D3286">
        <w:rPr>
          <w:szCs w:val="24"/>
        </w:rPr>
        <w:t xml:space="preserve"> menunjukkan relasi antar tabel yang biasa disebut </w:t>
      </w:r>
      <w:r w:rsidRPr="005D3286">
        <w:rPr>
          <w:i/>
          <w:szCs w:val="24"/>
        </w:rPr>
        <w:t>Conceptual Data Model (CDM)</w:t>
      </w:r>
      <w:r w:rsidRPr="005D3286">
        <w:rPr>
          <w:szCs w:val="24"/>
        </w:rPr>
        <w:t xml:space="preserve">. Dan akan ditunjukkan </w:t>
      </w:r>
      <w:r w:rsidRPr="005D3286">
        <w:rPr>
          <w:i/>
          <w:szCs w:val="24"/>
        </w:rPr>
        <w:t>Physical Data Model (PDM)</w:t>
      </w:r>
      <w:r w:rsidRPr="005D3286">
        <w:rPr>
          <w:szCs w:val="24"/>
        </w:rPr>
        <w:t xml:space="preserve"> yang merupakan hasil dari </w:t>
      </w:r>
      <w:r w:rsidRPr="005D3286">
        <w:rPr>
          <w:i/>
          <w:szCs w:val="24"/>
        </w:rPr>
        <w:t>CDM</w:t>
      </w:r>
      <w:r w:rsidRPr="005D3286">
        <w:rPr>
          <w:szCs w:val="24"/>
        </w:rPr>
        <w:t xml:space="preserve"> . ERD merupakan suatu model data yang dikembangkan berdasarkan objek. ERD digunakan untuk menjelaskan hubungan antar data dalam basis data kepada pengguna secara logis. ERD didasarkan pada suatu persepsi bahwa kehidupan nyata terdiri atas </w:t>
      </w:r>
      <w:r w:rsidR="00DA7C6D" w:rsidRPr="005D3286">
        <w:rPr>
          <w:szCs w:val="24"/>
        </w:rPr>
        <w:t>objek</w:t>
      </w:r>
      <w:r w:rsidRPr="005D3286">
        <w:rPr>
          <w:szCs w:val="24"/>
        </w:rPr>
        <w:t xml:space="preserve"> dasar tersebut. CDM  adalah  model  yang  dibuat  berdasarkan  anggapan  bahwa  dunia  nyata  terdiri dari  koleksi  </w:t>
      </w:r>
      <w:r w:rsidR="00552347" w:rsidRPr="005D3286">
        <w:rPr>
          <w:szCs w:val="24"/>
        </w:rPr>
        <w:t>objek</w:t>
      </w:r>
      <w:r w:rsidRPr="005D3286">
        <w:rPr>
          <w:szCs w:val="24"/>
        </w:rPr>
        <w:t xml:space="preserve">  dasar  yang  dinamakan  entitas  (entity)  serta  hubungan (relationship)  antara  entitas-entitas  itu. Untuk lebih jelasnya Conceptual Data Model akan diperlihatkan pada </w:t>
      </w:r>
      <w:r w:rsidR="004423E9">
        <w:rPr>
          <w:szCs w:val="24"/>
        </w:rPr>
        <w:t>tabel</w:t>
      </w:r>
      <w:r w:rsidRPr="005D3286">
        <w:rPr>
          <w:szCs w:val="24"/>
        </w:rPr>
        <w:t xml:space="preserve"> </w:t>
      </w:r>
      <w:r w:rsidR="005F26DF">
        <w:rPr>
          <w:szCs w:val="24"/>
        </w:rPr>
        <w:t>3.1</w:t>
      </w:r>
      <w:r w:rsidRPr="005D3286">
        <w:rPr>
          <w:szCs w:val="24"/>
        </w:rPr>
        <w:t xml:space="preserve"> dibawah ini.</w:t>
      </w:r>
    </w:p>
    <w:p w:rsidR="001566FB" w:rsidRPr="005D3286" w:rsidRDefault="001566FB" w:rsidP="00BD2191">
      <w:pPr>
        <w:rPr>
          <w:szCs w:val="24"/>
        </w:rPr>
      </w:pPr>
    </w:p>
    <w:p w:rsidR="007E2C1D" w:rsidRPr="005D3286" w:rsidRDefault="00FF6603" w:rsidP="005250E1">
      <w:pPr>
        <w:ind w:firstLine="0"/>
        <w:jc w:val="center"/>
        <w:rPr>
          <w:szCs w:val="24"/>
        </w:rPr>
      </w:pPr>
      <w:r w:rsidRPr="005D3286">
        <w:rPr>
          <w:noProof/>
          <w:szCs w:val="24"/>
        </w:rPr>
        <w:lastRenderedPageBreak/>
        <w:drawing>
          <wp:inline distT="0" distB="0" distL="0" distR="0">
            <wp:extent cx="3634190" cy="433832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511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9888" cy="4380934"/>
                    </a:xfrm>
                    <a:prstGeom prst="rect">
                      <a:avLst/>
                    </a:prstGeom>
                  </pic:spPr>
                </pic:pic>
              </a:graphicData>
            </a:graphic>
          </wp:inline>
        </w:drawing>
      </w:r>
    </w:p>
    <w:p w:rsidR="00FF6603" w:rsidRPr="005D3286" w:rsidRDefault="00AB52A8" w:rsidP="00747D02">
      <w:pPr>
        <w:spacing w:line="240" w:lineRule="auto"/>
        <w:jc w:val="center"/>
        <w:rPr>
          <w:b/>
          <w:szCs w:val="24"/>
        </w:rPr>
      </w:pPr>
      <w:r>
        <w:rPr>
          <w:b/>
          <w:szCs w:val="24"/>
        </w:rPr>
        <w:t>Tabel</w:t>
      </w:r>
      <w:r w:rsidR="00FF6603" w:rsidRPr="005D3286">
        <w:rPr>
          <w:b/>
          <w:szCs w:val="24"/>
        </w:rPr>
        <w:t xml:space="preserve"> 3.</w:t>
      </w:r>
      <w:r>
        <w:rPr>
          <w:b/>
          <w:szCs w:val="24"/>
        </w:rPr>
        <w:t>1</w:t>
      </w:r>
    </w:p>
    <w:p w:rsidR="00FF6603" w:rsidRPr="005D3286" w:rsidRDefault="00FF6603" w:rsidP="00747D02">
      <w:pPr>
        <w:spacing w:line="240" w:lineRule="auto"/>
        <w:jc w:val="center"/>
        <w:rPr>
          <w:b/>
          <w:szCs w:val="24"/>
        </w:rPr>
      </w:pPr>
      <w:r w:rsidRPr="005D3286">
        <w:rPr>
          <w:b/>
          <w:szCs w:val="24"/>
        </w:rPr>
        <w:t>ER Diagram</w:t>
      </w:r>
    </w:p>
    <w:p w:rsidR="0084626D" w:rsidRDefault="0084626D" w:rsidP="00747D02">
      <w:pPr>
        <w:spacing w:line="240" w:lineRule="auto"/>
        <w:jc w:val="center"/>
        <w:rPr>
          <w:b/>
          <w:szCs w:val="24"/>
        </w:rPr>
      </w:pPr>
    </w:p>
    <w:p w:rsidR="00E13C37" w:rsidRDefault="00E13C37" w:rsidP="00747D02">
      <w:pPr>
        <w:spacing w:line="240" w:lineRule="auto"/>
        <w:jc w:val="center"/>
        <w:rPr>
          <w:b/>
          <w:szCs w:val="24"/>
        </w:rPr>
      </w:pPr>
    </w:p>
    <w:p w:rsidR="00E13C37" w:rsidRDefault="006B6760" w:rsidP="006B6760">
      <w:pPr>
        <w:ind w:firstLine="0"/>
        <w:rPr>
          <w:b/>
          <w:sz w:val="28"/>
          <w:szCs w:val="24"/>
        </w:rPr>
      </w:pPr>
      <w:r>
        <w:rPr>
          <w:b/>
          <w:sz w:val="28"/>
          <w:szCs w:val="24"/>
        </w:rPr>
        <w:t>3.2.2.</w:t>
      </w:r>
      <w:r>
        <w:rPr>
          <w:b/>
          <w:sz w:val="28"/>
          <w:szCs w:val="24"/>
        </w:rPr>
        <w:tab/>
        <w:t>Desain Tabel</w:t>
      </w:r>
    </w:p>
    <w:p w:rsidR="00AC48D4" w:rsidRDefault="006B6760" w:rsidP="006B6760">
      <w:pPr>
        <w:ind w:firstLine="0"/>
        <w:rPr>
          <w:szCs w:val="24"/>
        </w:rPr>
      </w:pPr>
      <w:r>
        <w:rPr>
          <w:b/>
          <w:sz w:val="28"/>
          <w:szCs w:val="24"/>
        </w:rPr>
        <w:tab/>
      </w:r>
      <w:r>
        <w:rPr>
          <w:szCs w:val="24"/>
        </w:rPr>
        <w:t xml:space="preserve">Subbab ini menjelaskan tentang bagaimana sebuah entity atau tabel memiliki field-field yang ada, dan penjelasan atas field tersebut memiliki sifat primary key, foreign key, dan sejenisnya. </w:t>
      </w:r>
      <w:r w:rsidR="00336D76">
        <w:rPr>
          <w:szCs w:val="24"/>
        </w:rPr>
        <w:t>Terdapat beberapa tabel di dalam system online shop ini yaitu, tabel barang, bukti pembayaran, cart, dtrans, htrans, kategori, merk, merk, promo, dan user.</w:t>
      </w:r>
    </w:p>
    <w:p w:rsidR="004319E2" w:rsidRDefault="004319E2" w:rsidP="006B6760">
      <w:pPr>
        <w:ind w:firstLine="0"/>
        <w:rPr>
          <w:szCs w:val="24"/>
        </w:rPr>
      </w:pPr>
    </w:p>
    <w:p w:rsidR="00AC48D4" w:rsidRPr="009A3274" w:rsidRDefault="00AC48D4" w:rsidP="005438D5">
      <w:pPr>
        <w:pStyle w:val="ListParagraph"/>
        <w:numPr>
          <w:ilvl w:val="0"/>
          <w:numId w:val="34"/>
        </w:numPr>
        <w:spacing w:line="360" w:lineRule="auto"/>
        <w:rPr>
          <w:sz w:val="24"/>
          <w:szCs w:val="24"/>
        </w:rPr>
      </w:pPr>
      <w:r>
        <w:rPr>
          <w:rFonts w:ascii="Times New Roman" w:hAnsi="Times New Roman"/>
          <w:b/>
          <w:sz w:val="28"/>
          <w:szCs w:val="24"/>
        </w:rPr>
        <w:t>Barang</w:t>
      </w:r>
    </w:p>
    <w:p w:rsidR="009A3274" w:rsidRDefault="009A3274" w:rsidP="00C0229E">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 xml:space="preserve">Tabel barang memiliki field-field yang terdiri dari </w:t>
      </w:r>
      <w:r w:rsidRPr="009A3274">
        <w:rPr>
          <w:rFonts w:ascii="Times New Roman" w:hAnsi="Times New Roman"/>
          <w:sz w:val="24"/>
          <w:szCs w:val="24"/>
        </w:rPr>
        <w:t>barang_id, barang_nama, barang_stok, harga_satuan, deskr</w:t>
      </w:r>
      <w:r>
        <w:rPr>
          <w:rFonts w:ascii="Times New Roman" w:hAnsi="Times New Roman"/>
          <w:sz w:val="24"/>
          <w:szCs w:val="24"/>
        </w:rPr>
        <w:t>ipsi, id_merk, id_kategori, dan foto. Tabel barang diisi oleh semua barang yang ada pada system online shop.</w:t>
      </w:r>
    </w:p>
    <w:tbl>
      <w:tblPr>
        <w:tblStyle w:val="TableGrid"/>
        <w:tblW w:w="5000" w:type="pct"/>
        <w:jc w:val="center"/>
        <w:tblLook w:val="04A0" w:firstRow="1" w:lastRow="0" w:firstColumn="1" w:lastColumn="0" w:noHBand="0" w:noVBand="1"/>
      </w:tblPr>
      <w:tblGrid>
        <w:gridCol w:w="2341"/>
        <w:gridCol w:w="2272"/>
        <w:gridCol w:w="3315"/>
      </w:tblGrid>
      <w:tr w:rsidR="00C0229E" w:rsidTr="005E25CE">
        <w:trPr>
          <w:trHeight w:val="614"/>
          <w:jc w:val="center"/>
        </w:trPr>
        <w:tc>
          <w:tcPr>
            <w:tcW w:w="1476" w:type="pct"/>
          </w:tcPr>
          <w:p w:rsidR="00C0229E" w:rsidRDefault="00C0229E" w:rsidP="00C0229E">
            <w:pPr>
              <w:pStyle w:val="ListParagraph"/>
              <w:spacing w:line="360" w:lineRule="auto"/>
              <w:ind w:left="0"/>
              <w:jc w:val="center"/>
              <w:rPr>
                <w:rFonts w:ascii="Times New Roman" w:hAnsi="Times New Roman"/>
                <w:sz w:val="24"/>
                <w:szCs w:val="24"/>
              </w:rPr>
            </w:pPr>
            <w:r>
              <w:rPr>
                <w:rFonts w:ascii="Times New Roman" w:hAnsi="Times New Roman"/>
                <w:sz w:val="24"/>
                <w:szCs w:val="24"/>
              </w:rPr>
              <w:lastRenderedPageBreak/>
              <w:t>Field</w:t>
            </w:r>
          </w:p>
        </w:tc>
        <w:tc>
          <w:tcPr>
            <w:tcW w:w="1433" w:type="pct"/>
          </w:tcPr>
          <w:p w:rsidR="00C0229E" w:rsidRDefault="00C0229E" w:rsidP="00C0229E">
            <w:pPr>
              <w:pStyle w:val="ListParagraph"/>
              <w:spacing w:line="360" w:lineRule="auto"/>
              <w:ind w:left="0"/>
              <w:jc w:val="center"/>
              <w:rPr>
                <w:rFonts w:ascii="Times New Roman" w:hAnsi="Times New Roman"/>
                <w:sz w:val="24"/>
                <w:szCs w:val="24"/>
              </w:rPr>
            </w:pPr>
            <w:r>
              <w:rPr>
                <w:rFonts w:ascii="Times New Roman" w:hAnsi="Times New Roman"/>
                <w:sz w:val="24"/>
                <w:szCs w:val="24"/>
              </w:rPr>
              <w:t>Tipe</w:t>
            </w:r>
          </w:p>
        </w:tc>
        <w:tc>
          <w:tcPr>
            <w:tcW w:w="2091" w:type="pct"/>
          </w:tcPr>
          <w:p w:rsidR="00C0229E" w:rsidRDefault="00C0229E" w:rsidP="00C0229E">
            <w:pPr>
              <w:pStyle w:val="ListParagraph"/>
              <w:spacing w:line="360" w:lineRule="auto"/>
              <w:ind w:left="0"/>
              <w:jc w:val="center"/>
              <w:rPr>
                <w:rFonts w:ascii="Times New Roman" w:hAnsi="Times New Roman"/>
                <w:sz w:val="24"/>
                <w:szCs w:val="24"/>
              </w:rPr>
            </w:pPr>
            <w:r>
              <w:rPr>
                <w:rFonts w:ascii="Times New Roman" w:hAnsi="Times New Roman"/>
                <w:sz w:val="24"/>
                <w:szCs w:val="24"/>
              </w:rPr>
              <w:t>Keterangan</w:t>
            </w:r>
          </w:p>
        </w:tc>
      </w:tr>
      <w:tr w:rsidR="00C0229E" w:rsidTr="005E25CE">
        <w:trPr>
          <w:trHeight w:val="614"/>
          <w:jc w:val="center"/>
        </w:trPr>
        <w:tc>
          <w:tcPr>
            <w:tcW w:w="1476" w:type="pct"/>
          </w:tcPr>
          <w:p w:rsidR="00C0229E" w:rsidRDefault="00657D4B" w:rsidP="0076765D">
            <w:pPr>
              <w:pStyle w:val="ListParagraph"/>
              <w:spacing w:line="360" w:lineRule="auto"/>
              <w:ind w:left="0"/>
              <w:jc w:val="center"/>
              <w:rPr>
                <w:rFonts w:ascii="Times New Roman" w:hAnsi="Times New Roman"/>
                <w:sz w:val="24"/>
                <w:szCs w:val="24"/>
              </w:rPr>
            </w:pPr>
            <w:r>
              <w:rPr>
                <w:rFonts w:ascii="Times New Roman" w:hAnsi="Times New Roman"/>
                <w:sz w:val="24"/>
                <w:szCs w:val="24"/>
              </w:rPr>
              <w:t>Barang_id</w:t>
            </w:r>
          </w:p>
        </w:tc>
        <w:tc>
          <w:tcPr>
            <w:tcW w:w="1433" w:type="pct"/>
          </w:tcPr>
          <w:p w:rsidR="00C0229E" w:rsidRDefault="00C0229E" w:rsidP="0076765D">
            <w:pPr>
              <w:pStyle w:val="ListParagraph"/>
              <w:spacing w:line="360" w:lineRule="auto"/>
              <w:ind w:left="0"/>
              <w:jc w:val="center"/>
              <w:rPr>
                <w:rFonts w:ascii="Times New Roman" w:hAnsi="Times New Roman"/>
                <w:sz w:val="24"/>
                <w:szCs w:val="24"/>
              </w:rPr>
            </w:pPr>
          </w:p>
        </w:tc>
        <w:tc>
          <w:tcPr>
            <w:tcW w:w="2091" w:type="pct"/>
          </w:tcPr>
          <w:p w:rsidR="00C0229E" w:rsidRDefault="00C0229E" w:rsidP="0076765D">
            <w:pPr>
              <w:pStyle w:val="ListParagraph"/>
              <w:spacing w:line="360" w:lineRule="auto"/>
              <w:ind w:left="0"/>
              <w:jc w:val="center"/>
              <w:rPr>
                <w:rFonts w:ascii="Times New Roman" w:hAnsi="Times New Roman"/>
                <w:sz w:val="24"/>
                <w:szCs w:val="24"/>
              </w:rPr>
            </w:pPr>
          </w:p>
        </w:tc>
      </w:tr>
      <w:tr w:rsidR="00C0229E" w:rsidTr="005E25CE">
        <w:trPr>
          <w:trHeight w:val="614"/>
          <w:jc w:val="center"/>
        </w:trPr>
        <w:tc>
          <w:tcPr>
            <w:tcW w:w="1476" w:type="pct"/>
          </w:tcPr>
          <w:p w:rsidR="00657D4B" w:rsidRDefault="00657D4B" w:rsidP="0076765D">
            <w:pPr>
              <w:pStyle w:val="ListParagraph"/>
              <w:spacing w:line="360" w:lineRule="auto"/>
              <w:ind w:left="0"/>
              <w:jc w:val="center"/>
              <w:rPr>
                <w:rFonts w:ascii="Times New Roman" w:hAnsi="Times New Roman"/>
                <w:sz w:val="24"/>
                <w:szCs w:val="24"/>
              </w:rPr>
            </w:pPr>
            <w:r>
              <w:rPr>
                <w:rFonts w:ascii="Times New Roman" w:hAnsi="Times New Roman"/>
                <w:sz w:val="24"/>
                <w:szCs w:val="24"/>
              </w:rPr>
              <w:t>Barang_nama</w:t>
            </w:r>
          </w:p>
        </w:tc>
        <w:tc>
          <w:tcPr>
            <w:tcW w:w="1433" w:type="pct"/>
          </w:tcPr>
          <w:p w:rsidR="00C0229E" w:rsidRDefault="00C0229E" w:rsidP="0076765D">
            <w:pPr>
              <w:pStyle w:val="ListParagraph"/>
              <w:spacing w:line="360" w:lineRule="auto"/>
              <w:ind w:left="0"/>
              <w:jc w:val="center"/>
              <w:rPr>
                <w:rFonts w:ascii="Times New Roman" w:hAnsi="Times New Roman"/>
                <w:sz w:val="24"/>
                <w:szCs w:val="24"/>
              </w:rPr>
            </w:pPr>
          </w:p>
        </w:tc>
        <w:tc>
          <w:tcPr>
            <w:tcW w:w="2091" w:type="pct"/>
          </w:tcPr>
          <w:p w:rsidR="00C0229E" w:rsidRDefault="00C0229E" w:rsidP="0076765D">
            <w:pPr>
              <w:pStyle w:val="ListParagraph"/>
              <w:spacing w:line="360" w:lineRule="auto"/>
              <w:ind w:left="0"/>
              <w:jc w:val="center"/>
              <w:rPr>
                <w:rFonts w:ascii="Times New Roman" w:hAnsi="Times New Roman"/>
                <w:sz w:val="24"/>
                <w:szCs w:val="24"/>
              </w:rPr>
            </w:pPr>
          </w:p>
        </w:tc>
      </w:tr>
      <w:tr w:rsidR="00C0229E" w:rsidTr="005E25CE">
        <w:trPr>
          <w:trHeight w:val="614"/>
          <w:jc w:val="center"/>
        </w:trPr>
        <w:tc>
          <w:tcPr>
            <w:tcW w:w="1476" w:type="pct"/>
          </w:tcPr>
          <w:p w:rsidR="00C0229E" w:rsidRDefault="00657D4B" w:rsidP="0076765D">
            <w:pPr>
              <w:pStyle w:val="ListParagraph"/>
              <w:spacing w:line="360" w:lineRule="auto"/>
              <w:ind w:left="0"/>
              <w:jc w:val="center"/>
              <w:rPr>
                <w:rFonts w:ascii="Times New Roman" w:hAnsi="Times New Roman"/>
                <w:sz w:val="24"/>
                <w:szCs w:val="24"/>
              </w:rPr>
            </w:pPr>
            <w:r>
              <w:rPr>
                <w:rFonts w:ascii="Times New Roman" w:hAnsi="Times New Roman"/>
                <w:sz w:val="24"/>
                <w:szCs w:val="24"/>
              </w:rPr>
              <w:t>Barang_stok</w:t>
            </w:r>
          </w:p>
        </w:tc>
        <w:tc>
          <w:tcPr>
            <w:tcW w:w="1433" w:type="pct"/>
          </w:tcPr>
          <w:p w:rsidR="00C0229E" w:rsidRDefault="00C0229E" w:rsidP="0076765D">
            <w:pPr>
              <w:pStyle w:val="ListParagraph"/>
              <w:spacing w:line="360" w:lineRule="auto"/>
              <w:ind w:left="0"/>
              <w:jc w:val="center"/>
              <w:rPr>
                <w:rFonts w:ascii="Times New Roman" w:hAnsi="Times New Roman"/>
                <w:sz w:val="24"/>
                <w:szCs w:val="24"/>
              </w:rPr>
            </w:pPr>
          </w:p>
        </w:tc>
        <w:tc>
          <w:tcPr>
            <w:tcW w:w="2091" w:type="pct"/>
          </w:tcPr>
          <w:p w:rsidR="00C0229E" w:rsidRDefault="00C0229E" w:rsidP="0076765D">
            <w:pPr>
              <w:pStyle w:val="ListParagraph"/>
              <w:spacing w:line="360" w:lineRule="auto"/>
              <w:ind w:left="0"/>
              <w:jc w:val="center"/>
              <w:rPr>
                <w:rFonts w:ascii="Times New Roman" w:hAnsi="Times New Roman"/>
                <w:sz w:val="24"/>
                <w:szCs w:val="24"/>
              </w:rPr>
            </w:pPr>
          </w:p>
        </w:tc>
      </w:tr>
      <w:tr w:rsidR="00C0229E" w:rsidTr="005E25CE">
        <w:trPr>
          <w:trHeight w:val="614"/>
          <w:jc w:val="center"/>
        </w:trPr>
        <w:tc>
          <w:tcPr>
            <w:tcW w:w="1476" w:type="pct"/>
          </w:tcPr>
          <w:p w:rsidR="00C0229E" w:rsidRDefault="00657D4B" w:rsidP="0076765D">
            <w:pPr>
              <w:pStyle w:val="ListParagraph"/>
              <w:spacing w:line="360" w:lineRule="auto"/>
              <w:ind w:left="0"/>
              <w:jc w:val="center"/>
              <w:rPr>
                <w:rFonts w:ascii="Times New Roman" w:hAnsi="Times New Roman"/>
                <w:sz w:val="24"/>
                <w:szCs w:val="24"/>
              </w:rPr>
            </w:pPr>
            <w:r>
              <w:rPr>
                <w:rFonts w:ascii="Times New Roman" w:hAnsi="Times New Roman"/>
                <w:sz w:val="24"/>
                <w:szCs w:val="24"/>
              </w:rPr>
              <w:t>Harga_satuan</w:t>
            </w:r>
          </w:p>
        </w:tc>
        <w:tc>
          <w:tcPr>
            <w:tcW w:w="1433" w:type="pct"/>
          </w:tcPr>
          <w:p w:rsidR="00C0229E" w:rsidRDefault="00C0229E" w:rsidP="0076765D">
            <w:pPr>
              <w:pStyle w:val="ListParagraph"/>
              <w:spacing w:line="360" w:lineRule="auto"/>
              <w:ind w:left="0"/>
              <w:jc w:val="center"/>
              <w:rPr>
                <w:rFonts w:ascii="Times New Roman" w:hAnsi="Times New Roman"/>
                <w:sz w:val="24"/>
                <w:szCs w:val="24"/>
              </w:rPr>
            </w:pPr>
          </w:p>
        </w:tc>
        <w:tc>
          <w:tcPr>
            <w:tcW w:w="2091" w:type="pct"/>
          </w:tcPr>
          <w:p w:rsidR="00C0229E" w:rsidRDefault="00C0229E" w:rsidP="0076765D">
            <w:pPr>
              <w:pStyle w:val="ListParagraph"/>
              <w:spacing w:line="360" w:lineRule="auto"/>
              <w:ind w:left="0"/>
              <w:jc w:val="center"/>
              <w:rPr>
                <w:rFonts w:ascii="Times New Roman" w:hAnsi="Times New Roman"/>
                <w:sz w:val="24"/>
                <w:szCs w:val="24"/>
              </w:rPr>
            </w:pPr>
          </w:p>
        </w:tc>
      </w:tr>
      <w:tr w:rsidR="00C0229E" w:rsidTr="005E25CE">
        <w:trPr>
          <w:trHeight w:val="614"/>
          <w:jc w:val="center"/>
        </w:trPr>
        <w:tc>
          <w:tcPr>
            <w:tcW w:w="1476" w:type="pct"/>
          </w:tcPr>
          <w:p w:rsidR="00C0229E" w:rsidRDefault="00657D4B" w:rsidP="0076765D">
            <w:pPr>
              <w:pStyle w:val="ListParagraph"/>
              <w:spacing w:line="360" w:lineRule="auto"/>
              <w:ind w:left="0"/>
              <w:jc w:val="center"/>
              <w:rPr>
                <w:rFonts w:ascii="Times New Roman" w:hAnsi="Times New Roman"/>
                <w:sz w:val="24"/>
                <w:szCs w:val="24"/>
              </w:rPr>
            </w:pPr>
            <w:r>
              <w:rPr>
                <w:rFonts w:ascii="Times New Roman" w:hAnsi="Times New Roman"/>
                <w:sz w:val="24"/>
                <w:szCs w:val="24"/>
              </w:rPr>
              <w:t>Deskripsi</w:t>
            </w:r>
          </w:p>
        </w:tc>
        <w:tc>
          <w:tcPr>
            <w:tcW w:w="1433" w:type="pct"/>
          </w:tcPr>
          <w:p w:rsidR="00C0229E" w:rsidRDefault="00C0229E" w:rsidP="0076765D">
            <w:pPr>
              <w:pStyle w:val="ListParagraph"/>
              <w:spacing w:line="360" w:lineRule="auto"/>
              <w:ind w:left="0"/>
              <w:jc w:val="center"/>
              <w:rPr>
                <w:rFonts w:ascii="Times New Roman" w:hAnsi="Times New Roman"/>
                <w:sz w:val="24"/>
                <w:szCs w:val="24"/>
              </w:rPr>
            </w:pPr>
          </w:p>
        </w:tc>
        <w:tc>
          <w:tcPr>
            <w:tcW w:w="2091" w:type="pct"/>
          </w:tcPr>
          <w:p w:rsidR="00C0229E" w:rsidRDefault="00C0229E" w:rsidP="0076765D">
            <w:pPr>
              <w:pStyle w:val="ListParagraph"/>
              <w:spacing w:line="360" w:lineRule="auto"/>
              <w:ind w:left="0"/>
              <w:jc w:val="center"/>
              <w:rPr>
                <w:rFonts w:ascii="Times New Roman" w:hAnsi="Times New Roman"/>
                <w:sz w:val="24"/>
                <w:szCs w:val="24"/>
              </w:rPr>
            </w:pPr>
          </w:p>
        </w:tc>
      </w:tr>
      <w:tr w:rsidR="00C0229E" w:rsidTr="005E25CE">
        <w:trPr>
          <w:trHeight w:val="614"/>
          <w:jc w:val="center"/>
        </w:trPr>
        <w:tc>
          <w:tcPr>
            <w:tcW w:w="1476" w:type="pct"/>
          </w:tcPr>
          <w:p w:rsidR="00C0229E" w:rsidRDefault="00657D4B" w:rsidP="0076765D">
            <w:pPr>
              <w:pStyle w:val="ListParagraph"/>
              <w:spacing w:line="360" w:lineRule="auto"/>
              <w:ind w:left="0"/>
              <w:jc w:val="center"/>
              <w:rPr>
                <w:rFonts w:ascii="Times New Roman" w:hAnsi="Times New Roman"/>
                <w:sz w:val="24"/>
                <w:szCs w:val="24"/>
              </w:rPr>
            </w:pPr>
            <w:r>
              <w:rPr>
                <w:rFonts w:ascii="Times New Roman" w:hAnsi="Times New Roman"/>
                <w:sz w:val="24"/>
                <w:szCs w:val="24"/>
              </w:rPr>
              <w:t>Id_merk</w:t>
            </w:r>
          </w:p>
        </w:tc>
        <w:tc>
          <w:tcPr>
            <w:tcW w:w="1433" w:type="pct"/>
          </w:tcPr>
          <w:p w:rsidR="00C0229E" w:rsidRDefault="00C0229E" w:rsidP="0076765D">
            <w:pPr>
              <w:pStyle w:val="ListParagraph"/>
              <w:spacing w:line="360" w:lineRule="auto"/>
              <w:ind w:left="0"/>
              <w:jc w:val="center"/>
              <w:rPr>
                <w:rFonts w:ascii="Times New Roman" w:hAnsi="Times New Roman"/>
                <w:sz w:val="24"/>
                <w:szCs w:val="24"/>
              </w:rPr>
            </w:pPr>
          </w:p>
        </w:tc>
        <w:tc>
          <w:tcPr>
            <w:tcW w:w="2091" w:type="pct"/>
          </w:tcPr>
          <w:p w:rsidR="00C0229E" w:rsidRDefault="00C0229E" w:rsidP="0076765D">
            <w:pPr>
              <w:pStyle w:val="ListParagraph"/>
              <w:spacing w:line="360" w:lineRule="auto"/>
              <w:ind w:left="0"/>
              <w:jc w:val="center"/>
              <w:rPr>
                <w:rFonts w:ascii="Times New Roman" w:hAnsi="Times New Roman"/>
                <w:sz w:val="24"/>
                <w:szCs w:val="24"/>
              </w:rPr>
            </w:pPr>
          </w:p>
        </w:tc>
      </w:tr>
      <w:tr w:rsidR="00657D4B" w:rsidTr="005E25CE">
        <w:trPr>
          <w:trHeight w:val="614"/>
          <w:jc w:val="center"/>
        </w:trPr>
        <w:tc>
          <w:tcPr>
            <w:tcW w:w="1476" w:type="pct"/>
          </w:tcPr>
          <w:p w:rsidR="00657D4B" w:rsidRDefault="00657D4B" w:rsidP="0076765D">
            <w:pPr>
              <w:pStyle w:val="ListParagraph"/>
              <w:spacing w:line="360" w:lineRule="auto"/>
              <w:ind w:left="0"/>
              <w:jc w:val="center"/>
              <w:rPr>
                <w:rFonts w:ascii="Times New Roman" w:hAnsi="Times New Roman"/>
                <w:sz w:val="24"/>
                <w:szCs w:val="24"/>
              </w:rPr>
            </w:pPr>
            <w:r>
              <w:rPr>
                <w:rFonts w:ascii="Times New Roman" w:hAnsi="Times New Roman"/>
                <w:sz w:val="24"/>
                <w:szCs w:val="24"/>
              </w:rPr>
              <w:t>Id_kategori</w:t>
            </w:r>
          </w:p>
        </w:tc>
        <w:tc>
          <w:tcPr>
            <w:tcW w:w="1433" w:type="pct"/>
          </w:tcPr>
          <w:p w:rsidR="00657D4B" w:rsidRDefault="00657D4B" w:rsidP="0076765D">
            <w:pPr>
              <w:pStyle w:val="ListParagraph"/>
              <w:spacing w:line="360" w:lineRule="auto"/>
              <w:ind w:left="0"/>
              <w:jc w:val="center"/>
              <w:rPr>
                <w:rFonts w:ascii="Times New Roman" w:hAnsi="Times New Roman"/>
                <w:sz w:val="24"/>
                <w:szCs w:val="24"/>
              </w:rPr>
            </w:pPr>
          </w:p>
        </w:tc>
        <w:tc>
          <w:tcPr>
            <w:tcW w:w="2091" w:type="pct"/>
          </w:tcPr>
          <w:p w:rsidR="00657D4B" w:rsidRDefault="00657D4B" w:rsidP="0076765D">
            <w:pPr>
              <w:pStyle w:val="ListParagraph"/>
              <w:spacing w:line="360" w:lineRule="auto"/>
              <w:ind w:left="0"/>
              <w:jc w:val="center"/>
              <w:rPr>
                <w:rFonts w:ascii="Times New Roman" w:hAnsi="Times New Roman"/>
                <w:sz w:val="24"/>
                <w:szCs w:val="24"/>
              </w:rPr>
            </w:pPr>
          </w:p>
        </w:tc>
      </w:tr>
      <w:tr w:rsidR="00C0229E" w:rsidTr="005E25CE">
        <w:trPr>
          <w:trHeight w:val="614"/>
          <w:jc w:val="center"/>
        </w:trPr>
        <w:tc>
          <w:tcPr>
            <w:tcW w:w="1476" w:type="pct"/>
          </w:tcPr>
          <w:p w:rsidR="00C0229E" w:rsidRDefault="00657D4B" w:rsidP="0076765D">
            <w:pPr>
              <w:pStyle w:val="ListParagraph"/>
              <w:spacing w:line="360" w:lineRule="auto"/>
              <w:ind w:left="0"/>
              <w:jc w:val="center"/>
              <w:rPr>
                <w:rFonts w:ascii="Times New Roman" w:hAnsi="Times New Roman"/>
                <w:sz w:val="24"/>
                <w:szCs w:val="24"/>
              </w:rPr>
            </w:pPr>
            <w:r>
              <w:rPr>
                <w:rFonts w:ascii="Times New Roman" w:hAnsi="Times New Roman"/>
                <w:sz w:val="24"/>
                <w:szCs w:val="24"/>
              </w:rPr>
              <w:t>foto</w:t>
            </w:r>
          </w:p>
        </w:tc>
        <w:tc>
          <w:tcPr>
            <w:tcW w:w="1433" w:type="pct"/>
          </w:tcPr>
          <w:p w:rsidR="00C0229E" w:rsidRDefault="00C0229E" w:rsidP="0076765D">
            <w:pPr>
              <w:pStyle w:val="ListParagraph"/>
              <w:spacing w:line="360" w:lineRule="auto"/>
              <w:ind w:left="0"/>
              <w:jc w:val="center"/>
              <w:rPr>
                <w:rFonts w:ascii="Times New Roman" w:hAnsi="Times New Roman"/>
                <w:sz w:val="24"/>
                <w:szCs w:val="24"/>
              </w:rPr>
            </w:pPr>
          </w:p>
        </w:tc>
        <w:tc>
          <w:tcPr>
            <w:tcW w:w="2091" w:type="pct"/>
          </w:tcPr>
          <w:p w:rsidR="00C0229E" w:rsidRDefault="00C0229E" w:rsidP="0076765D">
            <w:pPr>
              <w:pStyle w:val="ListParagraph"/>
              <w:spacing w:line="360" w:lineRule="auto"/>
              <w:ind w:left="0"/>
              <w:jc w:val="center"/>
              <w:rPr>
                <w:rFonts w:ascii="Times New Roman" w:hAnsi="Times New Roman"/>
                <w:sz w:val="24"/>
                <w:szCs w:val="24"/>
              </w:rPr>
            </w:pPr>
          </w:p>
        </w:tc>
      </w:tr>
    </w:tbl>
    <w:p w:rsidR="00C0229E" w:rsidRPr="00C0229E" w:rsidRDefault="00C0229E" w:rsidP="00C0229E">
      <w:pPr>
        <w:pStyle w:val="ListParagraph"/>
        <w:spacing w:line="360" w:lineRule="auto"/>
        <w:ind w:left="0" w:firstLine="720"/>
        <w:jc w:val="both"/>
        <w:rPr>
          <w:rFonts w:ascii="Times New Roman" w:hAnsi="Times New Roman"/>
          <w:sz w:val="24"/>
          <w:szCs w:val="24"/>
        </w:rPr>
      </w:pPr>
    </w:p>
    <w:p w:rsidR="009A3274" w:rsidRPr="009A3274" w:rsidRDefault="009A3274" w:rsidP="009A3274">
      <w:pPr>
        <w:pStyle w:val="ListParagraph"/>
        <w:jc w:val="both"/>
        <w:rPr>
          <w:sz w:val="24"/>
          <w:szCs w:val="24"/>
        </w:rPr>
      </w:pPr>
    </w:p>
    <w:p w:rsidR="00AC48D4" w:rsidRPr="00AC48D4" w:rsidRDefault="00AC48D4" w:rsidP="00AC48D4">
      <w:pPr>
        <w:pStyle w:val="ListParagraph"/>
        <w:numPr>
          <w:ilvl w:val="0"/>
          <w:numId w:val="34"/>
        </w:numPr>
        <w:rPr>
          <w:sz w:val="24"/>
          <w:szCs w:val="24"/>
        </w:rPr>
      </w:pPr>
      <w:r>
        <w:rPr>
          <w:rFonts w:ascii="Times New Roman" w:hAnsi="Times New Roman"/>
          <w:b/>
          <w:sz w:val="28"/>
          <w:szCs w:val="24"/>
        </w:rPr>
        <w:t>Bukti pembayaran</w:t>
      </w:r>
    </w:p>
    <w:p w:rsidR="00AC48D4" w:rsidRPr="00AC48D4" w:rsidRDefault="00AC48D4" w:rsidP="00AC48D4">
      <w:pPr>
        <w:pStyle w:val="ListParagraph"/>
        <w:numPr>
          <w:ilvl w:val="0"/>
          <w:numId w:val="34"/>
        </w:numPr>
        <w:rPr>
          <w:sz w:val="24"/>
          <w:szCs w:val="24"/>
        </w:rPr>
      </w:pPr>
      <w:r>
        <w:rPr>
          <w:rFonts w:ascii="Times New Roman" w:hAnsi="Times New Roman"/>
          <w:b/>
          <w:sz w:val="28"/>
          <w:szCs w:val="24"/>
        </w:rPr>
        <w:t>Cart</w:t>
      </w:r>
    </w:p>
    <w:p w:rsidR="00AC48D4" w:rsidRPr="00AC48D4" w:rsidRDefault="00AC48D4" w:rsidP="00AC48D4">
      <w:pPr>
        <w:pStyle w:val="ListParagraph"/>
        <w:numPr>
          <w:ilvl w:val="0"/>
          <w:numId w:val="34"/>
        </w:numPr>
        <w:rPr>
          <w:sz w:val="24"/>
          <w:szCs w:val="24"/>
        </w:rPr>
      </w:pPr>
      <w:r>
        <w:rPr>
          <w:rFonts w:ascii="Times New Roman" w:hAnsi="Times New Roman"/>
          <w:b/>
          <w:sz w:val="28"/>
          <w:szCs w:val="24"/>
        </w:rPr>
        <w:t>Dtrans</w:t>
      </w:r>
    </w:p>
    <w:p w:rsidR="00AC48D4" w:rsidRPr="00AC48D4" w:rsidRDefault="00AC48D4" w:rsidP="00AC48D4">
      <w:pPr>
        <w:pStyle w:val="ListParagraph"/>
        <w:numPr>
          <w:ilvl w:val="0"/>
          <w:numId w:val="34"/>
        </w:numPr>
        <w:rPr>
          <w:sz w:val="24"/>
          <w:szCs w:val="24"/>
        </w:rPr>
      </w:pPr>
      <w:r>
        <w:rPr>
          <w:rFonts w:ascii="Times New Roman" w:hAnsi="Times New Roman"/>
          <w:b/>
          <w:sz w:val="28"/>
          <w:szCs w:val="24"/>
        </w:rPr>
        <w:t>Htrans</w:t>
      </w:r>
    </w:p>
    <w:p w:rsidR="00AC48D4" w:rsidRPr="00AC48D4" w:rsidRDefault="00AC48D4" w:rsidP="00AC48D4">
      <w:pPr>
        <w:pStyle w:val="ListParagraph"/>
        <w:numPr>
          <w:ilvl w:val="0"/>
          <w:numId w:val="34"/>
        </w:numPr>
        <w:rPr>
          <w:sz w:val="24"/>
          <w:szCs w:val="24"/>
        </w:rPr>
      </w:pPr>
      <w:r>
        <w:rPr>
          <w:rFonts w:ascii="Times New Roman" w:hAnsi="Times New Roman"/>
          <w:b/>
          <w:sz w:val="28"/>
          <w:szCs w:val="24"/>
        </w:rPr>
        <w:t>Kategori</w:t>
      </w:r>
    </w:p>
    <w:p w:rsidR="00AC48D4" w:rsidRPr="00AC48D4" w:rsidRDefault="00AC48D4" w:rsidP="00AC48D4">
      <w:pPr>
        <w:pStyle w:val="ListParagraph"/>
        <w:numPr>
          <w:ilvl w:val="0"/>
          <w:numId w:val="34"/>
        </w:numPr>
        <w:rPr>
          <w:sz w:val="24"/>
          <w:szCs w:val="24"/>
        </w:rPr>
      </w:pPr>
      <w:r>
        <w:rPr>
          <w:rFonts w:ascii="Times New Roman" w:hAnsi="Times New Roman"/>
          <w:b/>
          <w:sz w:val="28"/>
          <w:szCs w:val="24"/>
        </w:rPr>
        <w:t>Merk</w:t>
      </w:r>
    </w:p>
    <w:p w:rsidR="00AC48D4" w:rsidRPr="00AC48D4" w:rsidRDefault="00AC48D4" w:rsidP="00AC48D4">
      <w:pPr>
        <w:pStyle w:val="ListParagraph"/>
        <w:numPr>
          <w:ilvl w:val="0"/>
          <w:numId w:val="34"/>
        </w:numPr>
        <w:rPr>
          <w:sz w:val="24"/>
          <w:szCs w:val="24"/>
        </w:rPr>
      </w:pPr>
      <w:r>
        <w:rPr>
          <w:rFonts w:ascii="Times New Roman" w:hAnsi="Times New Roman"/>
          <w:b/>
          <w:sz w:val="28"/>
          <w:szCs w:val="24"/>
        </w:rPr>
        <w:t>Promo</w:t>
      </w:r>
    </w:p>
    <w:p w:rsidR="006B6760" w:rsidRPr="00AC48D4" w:rsidRDefault="00AC48D4" w:rsidP="00AC48D4">
      <w:pPr>
        <w:pStyle w:val="ListParagraph"/>
        <w:numPr>
          <w:ilvl w:val="0"/>
          <w:numId w:val="34"/>
        </w:numPr>
        <w:rPr>
          <w:sz w:val="24"/>
          <w:szCs w:val="24"/>
        </w:rPr>
      </w:pPr>
      <w:r>
        <w:rPr>
          <w:rFonts w:ascii="Times New Roman" w:hAnsi="Times New Roman"/>
          <w:b/>
          <w:sz w:val="28"/>
          <w:szCs w:val="24"/>
        </w:rPr>
        <w:t>User</w:t>
      </w:r>
      <w:r w:rsidR="006B6760" w:rsidRPr="00AC48D4">
        <w:rPr>
          <w:szCs w:val="24"/>
        </w:rPr>
        <w:t xml:space="preserve"> </w:t>
      </w:r>
    </w:p>
    <w:p w:rsidR="006B6760" w:rsidRPr="006B6760" w:rsidRDefault="006B6760" w:rsidP="006B6760">
      <w:pPr>
        <w:spacing w:line="240" w:lineRule="auto"/>
        <w:ind w:firstLine="0"/>
        <w:rPr>
          <w:szCs w:val="24"/>
        </w:rPr>
      </w:pPr>
      <w:r>
        <w:rPr>
          <w:b/>
          <w:sz w:val="28"/>
          <w:szCs w:val="24"/>
        </w:rPr>
        <w:tab/>
      </w:r>
    </w:p>
    <w:p w:rsidR="00767DB8" w:rsidRDefault="00767DB8" w:rsidP="00BD2191"/>
    <w:p w:rsidR="00024DE4" w:rsidRDefault="00024DE4" w:rsidP="00BD2191"/>
    <w:p w:rsidR="00024DE4" w:rsidRDefault="00024DE4" w:rsidP="00BD2191"/>
    <w:p w:rsidR="00024DE4" w:rsidRDefault="00024DE4" w:rsidP="00BD2191"/>
    <w:p w:rsidR="00024DE4" w:rsidRDefault="00024DE4" w:rsidP="00BD2191"/>
    <w:p w:rsidR="00024DE4" w:rsidRDefault="00024DE4" w:rsidP="00BD2191"/>
    <w:p w:rsidR="00024DE4" w:rsidRPr="005D3286" w:rsidRDefault="00024DE4" w:rsidP="00BD2191">
      <w:pPr>
        <w:rPr>
          <w:szCs w:val="24"/>
        </w:rPr>
      </w:pPr>
    </w:p>
    <w:p w:rsidR="00976018" w:rsidRPr="005D3286" w:rsidRDefault="00976018" w:rsidP="00C906BF">
      <w:pPr>
        <w:pStyle w:val="ListParagraph"/>
        <w:numPr>
          <w:ilvl w:val="0"/>
          <w:numId w:val="25"/>
        </w:numPr>
        <w:ind w:left="360"/>
        <w:rPr>
          <w:rFonts w:ascii="Times New Roman" w:hAnsi="Times New Roman"/>
          <w:b/>
          <w:sz w:val="28"/>
          <w:szCs w:val="28"/>
        </w:rPr>
      </w:pPr>
      <w:r w:rsidRPr="005D3286">
        <w:rPr>
          <w:rFonts w:ascii="Times New Roman" w:hAnsi="Times New Roman"/>
          <w:b/>
          <w:sz w:val="28"/>
          <w:szCs w:val="28"/>
        </w:rPr>
        <w:lastRenderedPageBreak/>
        <w:t>Des</w:t>
      </w:r>
      <w:r w:rsidR="007B7996" w:rsidRPr="005D3286">
        <w:rPr>
          <w:rFonts w:ascii="Times New Roman" w:hAnsi="Times New Roman"/>
          <w:b/>
          <w:sz w:val="28"/>
          <w:szCs w:val="28"/>
        </w:rPr>
        <w:t>ai</w:t>
      </w:r>
      <w:r w:rsidRPr="005D3286">
        <w:rPr>
          <w:rFonts w:ascii="Times New Roman" w:hAnsi="Times New Roman"/>
          <w:b/>
          <w:sz w:val="28"/>
          <w:szCs w:val="28"/>
        </w:rPr>
        <w:t>n Interface</w:t>
      </w:r>
    </w:p>
    <w:p w:rsidR="00F11FED" w:rsidRPr="005D3286" w:rsidRDefault="00F64B83" w:rsidP="00E93956">
      <w:pPr>
        <w:rPr>
          <w:b/>
          <w:sz w:val="28"/>
          <w:szCs w:val="28"/>
        </w:rPr>
      </w:pPr>
      <w:r w:rsidRPr="005D3286">
        <w:rPr>
          <w:szCs w:val="28"/>
        </w:rPr>
        <w:t>User Interface (</w:t>
      </w:r>
      <w:r w:rsidR="00685341" w:rsidRPr="005D3286">
        <w:rPr>
          <w:szCs w:val="28"/>
        </w:rPr>
        <w:t>Tampilan Antarmuka</w:t>
      </w:r>
      <w:r w:rsidRPr="005D3286">
        <w:rPr>
          <w:szCs w:val="28"/>
        </w:rPr>
        <w:t xml:space="preserve">) merupakan mekanisme komunikasi antara pengguna (user) dengan sistem yang berupa desain untuk komputer, peralatan, mesin, perangkat komunikasi mobile, aplikasi perangkat lunak, dan situs web yang berfokus pada pengalaman pengguna dan interaksi. User Interface dapat menerima informasi dari pengguna dan memberikan informasi kepada pengguna. Tujuan dari Desain Antarmuka Pengguna adalah untuk membuat interaksi pengguna sederhana dan </w:t>
      </w:r>
      <w:r w:rsidR="00DF7B54" w:rsidRPr="005D3286">
        <w:rPr>
          <w:szCs w:val="28"/>
        </w:rPr>
        <w:t>semudah</w:t>
      </w:r>
      <w:r w:rsidRPr="005D3286">
        <w:rPr>
          <w:szCs w:val="28"/>
        </w:rPr>
        <w:t xml:space="preserve"> mungkin. Hal ini dilakukan untuk mencapai tujuan pengguna atau apa yang sering disebut dengan user centered design. Dibawah ini akan dibahas satu persatu desain interface dari komponen Sistem Manajemen </w:t>
      </w:r>
      <w:r w:rsidR="00BB4390" w:rsidRPr="005D3286">
        <w:rPr>
          <w:szCs w:val="28"/>
        </w:rPr>
        <w:t>Online Shop ini</w:t>
      </w:r>
      <w:r w:rsidR="00255A78" w:rsidRPr="005D3286">
        <w:rPr>
          <w:szCs w:val="28"/>
        </w:rPr>
        <w:t xml:space="preserve">. </w:t>
      </w:r>
      <w:r w:rsidR="00F11FED" w:rsidRPr="005D3286">
        <w:rPr>
          <w:szCs w:val="28"/>
        </w:rPr>
        <w:t>Terdapat dua jenis pengguna di dalam website online shop ini, yaitu admin dan user. Berikut adalah desain interface dari masing – masing user .</w:t>
      </w:r>
    </w:p>
    <w:p w:rsidR="00E93956" w:rsidRPr="005D3286" w:rsidRDefault="00E93956" w:rsidP="00F4606C">
      <w:pPr>
        <w:pStyle w:val="ListParagraph"/>
        <w:numPr>
          <w:ilvl w:val="2"/>
          <w:numId w:val="33"/>
        </w:numPr>
        <w:spacing w:line="360" w:lineRule="auto"/>
        <w:ind w:left="720"/>
        <w:rPr>
          <w:rFonts w:ascii="Times New Roman" w:hAnsi="Times New Roman"/>
          <w:b/>
          <w:sz w:val="28"/>
          <w:szCs w:val="28"/>
        </w:rPr>
      </w:pPr>
      <w:r w:rsidRPr="005D3286">
        <w:rPr>
          <w:rFonts w:ascii="Times New Roman" w:hAnsi="Times New Roman"/>
          <w:b/>
          <w:sz w:val="28"/>
          <w:szCs w:val="28"/>
        </w:rPr>
        <w:t>User</w:t>
      </w:r>
    </w:p>
    <w:p w:rsidR="005D3286" w:rsidRDefault="005D3286" w:rsidP="00F4606C">
      <w:pPr>
        <w:pStyle w:val="ListParagraph"/>
        <w:spacing w:line="360" w:lineRule="auto"/>
        <w:ind w:left="0" w:firstLine="810"/>
        <w:jc w:val="both"/>
        <w:rPr>
          <w:rFonts w:ascii="Times New Roman" w:hAnsi="Times New Roman"/>
          <w:sz w:val="24"/>
          <w:szCs w:val="28"/>
        </w:rPr>
      </w:pPr>
      <w:r>
        <w:rPr>
          <w:rFonts w:ascii="Times New Roman" w:hAnsi="Times New Roman"/>
          <w:sz w:val="24"/>
          <w:szCs w:val="28"/>
        </w:rPr>
        <w:t>Memasuki sistem online shop, baik user yang sudah menjadi member maupun belum memiliki tampilan yang sama, yakni halaman untuk melihat barang pada online shop.</w:t>
      </w:r>
    </w:p>
    <w:p w:rsidR="0053722B" w:rsidRDefault="0053722B" w:rsidP="00F4606C">
      <w:pPr>
        <w:pStyle w:val="ListParagraph"/>
        <w:spacing w:line="360" w:lineRule="auto"/>
        <w:ind w:left="0" w:firstLine="810"/>
        <w:jc w:val="both"/>
        <w:rPr>
          <w:rFonts w:ascii="Times New Roman" w:hAnsi="Times New Roman"/>
          <w:sz w:val="24"/>
          <w:szCs w:val="28"/>
        </w:rPr>
      </w:pPr>
    </w:p>
    <w:p w:rsidR="00B76CA6" w:rsidRDefault="00B76CA6" w:rsidP="005D3286">
      <w:pPr>
        <w:pStyle w:val="ListParagraph"/>
        <w:ind w:left="0" w:firstLine="810"/>
        <w:rPr>
          <w:rFonts w:ascii="Times New Roman" w:hAnsi="Times New Roman"/>
          <w:sz w:val="24"/>
          <w:szCs w:val="28"/>
        </w:rPr>
      </w:pPr>
    </w:p>
    <w:p w:rsidR="00B76CA6" w:rsidRDefault="00B76CA6" w:rsidP="00B76CA6">
      <w:pPr>
        <w:pStyle w:val="ListParagraph"/>
        <w:ind w:left="0" w:firstLine="810"/>
        <w:jc w:val="center"/>
        <w:rPr>
          <w:rFonts w:ascii="Times New Roman" w:hAnsi="Times New Roman"/>
          <w:sz w:val="24"/>
          <w:szCs w:val="28"/>
        </w:rPr>
      </w:pPr>
      <w:r w:rsidRPr="005D3286">
        <w:rPr>
          <w:rFonts w:ascii="Times New Roman" w:hAnsi="Times New Roman"/>
          <w:noProof/>
          <w:szCs w:val="24"/>
        </w:rPr>
        <w:drawing>
          <wp:inline distT="0" distB="0" distL="0" distR="0" wp14:anchorId="2905F3D9" wp14:editId="64689423">
            <wp:extent cx="3017520" cy="270538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2630" cy="2781695"/>
                    </a:xfrm>
                    <a:prstGeom prst="rect">
                      <a:avLst/>
                    </a:prstGeom>
                    <a:noFill/>
                    <a:ln>
                      <a:noFill/>
                    </a:ln>
                  </pic:spPr>
                </pic:pic>
              </a:graphicData>
            </a:graphic>
          </wp:inline>
        </w:drawing>
      </w:r>
    </w:p>
    <w:p w:rsidR="005152A6" w:rsidRPr="005152A6" w:rsidRDefault="00B76CA6" w:rsidP="005152A6">
      <w:pPr>
        <w:pStyle w:val="ListParagraph"/>
        <w:spacing w:line="240" w:lineRule="auto"/>
        <w:ind w:left="0" w:firstLine="810"/>
        <w:jc w:val="center"/>
        <w:rPr>
          <w:rFonts w:ascii="Times New Roman" w:hAnsi="Times New Roman"/>
          <w:b/>
          <w:sz w:val="24"/>
          <w:szCs w:val="28"/>
        </w:rPr>
      </w:pPr>
      <w:r>
        <w:rPr>
          <w:rFonts w:ascii="Times New Roman" w:hAnsi="Times New Roman"/>
          <w:b/>
          <w:sz w:val="24"/>
          <w:szCs w:val="28"/>
        </w:rPr>
        <w:t>Gambar 3.</w:t>
      </w:r>
      <w:r w:rsidR="003B4A5D">
        <w:rPr>
          <w:rFonts w:ascii="Times New Roman" w:hAnsi="Times New Roman"/>
          <w:b/>
          <w:sz w:val="24"/>
          <w:szCs w:val="28"/>
        </w:rPr>
        <w:t>3</w:t>
      </w:r>
    </w:p>
    <w:p w:rsidR="00B76CA6" w:rsidRDefault="00B76CA6" w:rsidP="00EA4229">
      <w:pPr>
        <w:pStyle w:val="ListParagraph"/>
        <w:spacing w:line="240" w:lineRule="auto"/>
        <w:ind w:left="0" w:firstLine="810"/>
        <w:jc w:val="center"/>
        <w:rPr>
          <w:rFonts w:ascii="Times New Roman" w:hAnsi="Times New Roman"/>
          <w:b/>
          <w:sz w:val="24"/>
          <w:szCs w:val="28"/>
        </w:rPr>
      </w:pPr>
      <w:r>
        <w:rPr>
          <w:rFonts w:ascii="Times New Roman" w:hAnsi="Times New Roman"/>
          <w:b/>
          <w:sz w:val="24"/>
          <w:szCs w:val="28"/>
        </w:rPr>
        <w:t>Tampilan Halaman Awal</w:t>
      </w:r>
    </w:p>
    <w:p w:rsidR="00DF545E" w:rsidRPr="005D3286" w:rsidRDefault="00DF545E" w:rsidP="00802C56">
      <w:pPr>
        <w:rPr>
          <w:szCs w:val="24"/>
        </w:rPr>
      </w:pPr>
      <w:r w:rsidRPr="005D3286">
        <w:rPr>
          <w:szCs w:val="24"/>
        </w:rPr>
        <w:lastRenderedPageBreak/>
        <w:t>Baik customer yang sudah menjadi member maupun belum akan mendapat tampilan di atas. Namun untuk melakukan transaksi apapun, customer harus mendaftar menjadi member. Berikut halaman untuk registrasi maupun login.</w:t>
      </w:r>
    </w:p>
    <w:p w:rsidR="00EA4229" w:rsidRPr="00EA4229" w:rsidRDefault="00EA4229" w:rsidP="00EA4229">
      <w:pPr>
        <w:pStyle w:val="ListParagraph"/>
        <w:spacing w:line="240" w:lineRule="auto"/>
        <w:ind w:left="0" w:firstLine="810"/>
        <w:rPr>
          <w:rFonts w:ascii="Times New Roman" w:hAnsi="Times New Roman"/>
          <w:sz w:val="24"/>
          <w:szCs w:val="28"/>
        </w:rPr>
      </w:pPr>
    </w:p>
    <w:p w:rsidR="00552D3F" w:rsidRPr="005D3286" w:rsidRDefault="00552D3F" w:rsidP="00552D3F">
      <w:pPr>
        <w:ind w:left="720" w:firstLine="0"/>
        <w:jc w:val="center"/>
        <w:rPr>
          <w:szCs w:val="24"/>
        </w:rPr>
      </w:pPr>
      <w:r w:rsidRPr="005D3286">
        <w:rPr>
          <w:noProof/>
          <w:szCs w:val="24"/>
        </w:rPr>
        <w:drawing>
          <wp:inline distT="0" distB="0" distL="0" distR="0" wp14:anchorId="1ECA805F" wp14:editId="59AB6E6A">
            <wp:extent cx="3645193" cy="19882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0088" cy="2012776"/>
                    </a:xfrm>
                    <a:prstGeom prst="rect">
                      <a:avLst/>
                    </a:prstGeom>
                  </pic:spPr>
                </pic:pic>
              </a:graphicData>
            </a:graphic>
          </wp:inline>
        </w:drawing>
      </w:r>
    </w:p>
    <w:p w:rsidR="00552D3F" w:rsidRPr="005D3286" w:rsidRDefault="00552D3F" w:rsidP="00552D3F">
      <w:pPr>
        <w:spacing w:line="240" w:lineRule="auto"/>
        <w:ind w:left="720" w:firstLine="0"/>
        <w:jc w:val="center"/>
        <w:rPr>
          <w:b/>
          <w:szCs w:val="24"/>
        </w:rPr>
      </w:pPr>
      <w:r w:rsidRPr="005D3286">
        <w:rPr>
          <w:b/>
          <w:szCs w:val="24"/>
        </w:rPr>
        <w:t>Gambar 3.</w:t>
      </w:r>
      <w:r w:rsidR="003B4A5D">
        <w:rPr>
          <w:b/>
          <w:szCs w:val="24"/>
        </w:rPr>
        <w:t>4</w:t>
      </w:r>
    </w:p>
    <w:p w:rsidR="00552D3F" w:rsidRPr="005D3286" w:rsidRDefault="00552D3F" w:rsidP="00552D3F">
      <w:pPr>
        <w:spacing w:line="240" w:lineRule="auto"/>
        <w:ind w:left="720" w:firstLine="0"/>
        <w:jc w:val="center"/>
        <w:rPr>
          <w:b/>
          <w:szCs w:val="24"/>
        </w:rPr>
      </w:pPr>
      <w:r w:rsidRPr="005D3286">
        <w:rPr>
          <w:b/>
          <w:szCs w:val="24"/>
        </w:rPr>
        <w:t>Tampilan Register / Login</w:t>
      </w:r>
    </w:p>
    <w:p w:rsidR="00EA4229" w:rsidRDefault="00EA4229" w:rsidP="00552D3F">
      <w:pPr>
        <w:pStyle w:val="ListParagraph"/>
        <w:ind w:left="0" w:firstLine="810"/>
        <w:rPr>
          <w:rFonts w:ascii="Times New Roman" w:hAnsi="Times New Roman"/>
          <w:b/>
          <w:sz w:val="24"/>
          <w:szCs w:val="28"/>
        </w:rPr>
      </w:pPr>
    </w:p>
    <w:p w:rsidR="008C0B34" w:rsidRDefault="00552D3F" w:rsidP="00D151F4">
      <w:pPr>
        <w:rPr>
          <w:szCs w:val="24"/>
        </w:rPr>
      </w:pPr>
      <w:r w:rsidRPr="005D3286">
        <w:rPr>
          <w:szCs w:val="24"/>
        </w:rPr>
        <w:t>Customer bisa melihat detail barang dengan melakukan hover ke gambar barang. Kemudian akan muncul dropdown yang bisa digunakan untuk menambahkan barang tersebut ke cart, ataupun melihat detail barang tersebut.</w:t>
      </w:r>
    </w:p>
    <w:p w:rsidR="003C5537" w:rsidRPr="005D3286" w:rsidRDefault="003C5537" w:rsidP="00D151F4">
      <w:pPr>
        <w:rPr>
          <w:szCs w:val="24"/>
        </w:rPr>
      </w:pPr>
    </w:p>
    <w:p w:rsidR="00EA4229" w:rsidRDefault="00EA4229" w:rsidP="008C0B34">
      <w:pPr>
        <w:pStyle w:val="ListParagraph"/>
        <w:ind w:left="0" w:firstLine="810"/>
        <w:rPr>
          <w:rFonts w:ascii="Times New Roman" w:hAnsi="Times New Roman"/>
          <w:b/>
          <w:sz w:val="24"/>
          <w:szCs w:val="28"/>
        </w:rPr>
      </w:pPr>
    </w:p>
    <w:p w:rsidR="008C0B34" w:rsidRDefault="008C0B34" w:rsidP="008C0B34">
      <w:pPr>
        <w:ind w:left="720" w:firstLine="0"/>
        <w:jc w:val="center"/>
        <w:rPr>
          <w:b/>
          <w:szCs w:val="24"/>
        </w:rPr>
      </w:pPr>
      <w:r w:rsidRPr="005D3286">
        <w:rPr>
          <w:b/>
          <w:noProof/>
          <w:szCs w:val="24"/>
        </w:rPr>
        <w:drawing>
          <wp:inline distT="0" distB="0" distL="0" distR="0" wp14:anchorId="04DB242C" wp14:editId="66075AAA">
            <wp:extent cx="3166697" cy="24798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rotWithShape="1">
                    <a:blip r:embed="rId12" cstate="print">
                      <a:extLst>
                        <a:ext uri="{28A0092B-C50C-407E-A947-70E740481C1C}">
                          <a14:useLocalDpi xmlns:a14="http://schemas.microsoft.com/office/drawing/2010/main" val="0"/>
                        </a:ext>
                      </a:extLst>
                    </a:blip>
                    <a:srcRect l="18745" t="7028" r="17834" b="4674"/>
                    <a:stretch/>
                  </pic:blipFill>
                  <pic:spPr bwMode="auto">
                    <a:xfrm>
                      <a:off x="0" y="0"/>
                      <a:ext cx="3176743" cy="2487720"/>
                    </a:xfrm>
                    <a:prstGeom prst="rect">
                      <a:avLst/>
                    </a:prstGeom>
                    <a:ln>
                      <a:noFill/>
                    </a:ln>
                    <a:extLst>
                      <a:ext uri="{53640926-AAD7-44D8-BBD7-CCE9431645EC}">
                        <a14:shadowObscured xmlns:a14="http://schemas.microsoft.com/office/drawing/2010/main"/>
                      </a:ext>
                    </a:extLst>
                  </pic:spPr>
                </pic:pic>
              </a:graphicData>
            </a:graphic>
          </wp:inline>
        </w:drawing>
      </w:r>
      <w:r w:rsidRPr="008C0B34">
        <w:rPr>
          <w:b/>
          <w:szCs w:val="24"/>
        </w:rPr>
        <w:t xml:space="preserve"> </w:t>
      </w:r>
    </w:p>
    <w:p w:rsidR="008C0B34" w:rsidRPr="005D3286" w:rsidRDefault="008C0B34" w:rsidP="00570196">
      <w:pPr>
        <w:spacing w:line="240" w:lineRule="auto"/>
        <w:ind w:left="720" w:firstLine="0"/>
        <w:jc w:val="center"/>
        <w:rPr>
          <w:b/>
          <w:szCs w:val="24"/>
        </w:rPr>
      </w:pPr>
      <w:r w:rsidRPr="005D3286">
        <w:rPr>
          <w:b/>
          <w:szCs w:val="24"/>
        </w:rPr>
        <w:t>Gambar 3.</w:t>
      </w:r>
      <w:r w:rsidR="003B4A5D">
        <w:rPr>
          <w:b/>
          <w:szCs w:val="24"/>
        </w:rPr>
        <w:t>5</w:t>
      </w:r>
    </w:p>
    <w:p w:rsidR="008C0B34" w:rsidRDefault="008C0B34" w:rsidP="00570196">
      <w:pPr>
        <w:spacing w:line="240" w:lineRule="auto"/>
        <w:ind w:left="720" w:firstLine="0"/>
        <w:jc w:val="center"/>
        <w:rPr>
          <w:b/>
          <w:szCs w:val="24"/>
        </w:rPr>
      </w:pPr>
      <w:r w:rsidRPr="005D3286">
        <w:rPr>
          <w:b/>
          <w:szCs w:val="24"/>
        </w:rPr>
        <w:t>Tampilan Dropdown Barang</w:t>
      </w:r>
    </w:p>
    <w:p w:rsidR="003E0238" w:rsidRDefault="003E0238" w:rsidP="00570196">
      <w:pPr>
        <w:spacing w:line="240" w:lineRule="auto"/>
        <w:ind w:left="720" w:firstLine="0"/>
        <w:jc w:val="center"/>
        <w:rPr>
          <w:b/>
          <w:szCs w:val="24"/>
        </w:rPr>
      </w:pPr>
    </w:p>
    <w:p w:rsidR="00194EB9" w:rsidRDefault="00194EB9" w:rsidP="00FF5D5C">
      <w:pPr>
        <w:rPr>
          <w:szCs w:val="24"/>
        </w:rPr>
      </w:pPr>
      <w:r>
        <w:rPr>
          <w:szCs w:val="24"/>
        </w:rPr>
        <w:t xml:space="preserve">Halaman detail dari sebuah barang berisi harga, stok, dan deskripsi lengkap dari barang tersebut. </w:t>
      </w:r>
      <w:r w:rsidR="00DC53F6">
        <w:rPr>
          <w:szCs w:val="24"/>
        </w:rPr>
        <w:t>Terdapat juga gambar dari barang tersebut.</w:t>
      </w:r>
      <w:r w:rsidR="002F21D2">
        <w:rPr>
          <w:szCs w:val="24"/>
        </w:rPr>
        <w:t xml:space="preserve"> </w:t>
      </w:r>
      <w:r w:rsidR="00D208C4">
        <w:rPr>
          <w:szCs w:val="24"/>
        </w:rPr>
        <w:t>Halaman detail juga memiliki tombol-tombol yang fungsinya mirip dengan halaman home yaitu ada kategori, merk, dan tombol-tombol lainnya.</w:t>
      </w:r>
    </w:p>
    <w:p w:rsidR="003E15E0" w:rsidRPr="00194EB9" w:rsidRDefault="003E15E0" w:rsidP="00CC67B3">
      <w:pPr>
        <w:ind w:firstLine="0"/>
        <w:rPr>
          <w:szCs w:val="24"/>
        </w:rPr>
      </w:pPr>
    </w:p>
    <w:p w:rsidR="00EA4229" w:rsidRDefault="00194EB9" w:rsidP="00DC53F6">
      <w:pPr>
        <w:pStyle w:val="ListParagraph"/>
        <w:ind w:left="0" w:firstLine="810"/>
        <w:jc w:val="center"/>
        <w:rPr>
          <w:rFonts w:ascii="Times New Roman" w:hAnsi="Times New Roman"/>
          <w:b/>
          <w:sz w:val="24"/>
          <w:szCs w:val="28"/>
        </w:rPr>
      </w:pPr>
      <w:r w:rsidRPr="005D3286">
        <w:rPr>
          <w:rFonts w:ascii="Times New Roman" w:hAnsi="Times New Roman"/>
          <w:b/>
          <w:noProof/>
          <w:szCs w:val="24"/>
        </w:rPr>
        <w:drawing>
          <wp:inline distT="0" distB="0" distL="0" distR="0" wp14:anchorId="7A432740" wp14:editId="7D45AE38">
            <wp:extent cx="2834722" cy="1960880"/>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2132" cy="1993675"/>
                    </a:xfrm>
                    <a:prstGeom prst="rect">
                      <a:avLst/>
                    </a:prstGeom>
                  </pic:spPr>
                </pic:pic>
              </a:graphicData>
            </a:graphic>
          </wp:inline>
        </w:drawing>
      </w:r>
    </w:p>
    <w:p w:rsidR="003B7D80" w:rsidRPr="005D3286" w:rsidRDefault="003B7D80" w:rsidP="003B7D80">
      <w:pPr>
        <w:spacing w:line="240" w:lineRule="auto"/>
        <w:ind w:left="720" w:firstLine="0"/>
        <w:jc w:val="center"/>
        <w:rPr>
          <w:b/>
          <w:szCs w:val="24"/>
        </w:rPr>
      </w:pPr>
      <w:r w:rsidRPr="005D3286">
        <w:rPr>
          <w:b/>
          <w:szCs w:val="24"/>
        </w:rPr>
        <w:t>Gambar 3.</w:t>
      </w:r>
      <w:r>
        <w:rPr>
          <w:b/>
          <w:szCs w:val="24"/>
        </w:rPr>
        <w:t>6</w:t>
      </w:r>
    </w:p>
    <w:p w:rsidR="003B7D80" w:rsidRDefault="003B7D80" w:rsidP="004849F3">
      <w:pPr>
        <w:ind w:left="720" w:firstLine="0"/>
        <w:jc w:val="center"/>
        <w:rPr>
          <w:b/>
          <w:szCs w:val="24"/>
        </w:rPr>
      </w:pPr>
      <w:r w:rsidRPr="005D3286">
        <w:rPr>
          <w:b/>
          <w:szCs w:val="24"/>
        </w:rPr>
        <w:t>Tampilan Detail Barang</w:t>
      </w:r>
    </w:p>
    <w:p w:rsidR="004849F3" w:rsidRPr="004849F3" w:rsidRDefault="004849F3" w:rsidP="004849F3">
      <w:pPr>
        <w:ind w:left="720" w:firstLine="0"/>
        <w:jc w:val="center"/>
        <w:rPr>
          <w:b/>
          <w:szCs w:val="24"/>
        </w:rPr>
      </w:pPr>
    </w:p>
    <w:p w:rsidR="00EE5A64" w:rsidRDefault="00EE5A64" w:rsidP="006A7CAC">
      <w:pPr>
        <w:rPr>
          <w:szCs w:val="24"/>
        </w:rPr>
      </w:pPr>
      <w:r w:rsidRPr="005D3286">
        <w:rPr>
          <w:szCs w:val="24"/>
        </w:rPr>
        <w:t>Namun untuk melakukan pembelian maupun menambahkan barang ke cart, customer harus melakukan login terlebih dahulu. Berikut adalah tampilan apabila customer telah menambahkan barang ke cart. Terdapat juga grand total dari semua barang yang ada pada cart.</w:t>
      </w:r>
    </w:p>
    <w:p w:rsidR="00E3610B" w:rsidRPr="005D3286" w:rsidRDefault="00E3610B" w:rsidP="006A7CAC">
      <w:pPr>
        <w:rPr>
          <w:szCs w:val="24"/>
        </w:rPr>
      </w:pPr>
    </w:p>
    <w:p w:rsidR="00EA4229" w:rsidRDefault="00502874" w:rsidP="00502874">
      <w:pPr>
        <w:pStyle w:val="ListParagraph"/>
        <w:ind w:left="0" w:firstLine="810"/>
        <w:jc w:val="center"/>
        <w:rPr>
          <w:rFonts w:ascii="Times New Roman" w:hAnsi="Times New Roman"/>
          <w:b/>
          <w:sz w:val="24"/>
          <w:szCs w:val="28"/>
        </w:rPr>
      </w:pPr>
      <w:r w:rsidRPr="005D3286">
        <w:rPr>
          <w:rFonts w:ascii="Times New Roman" w:hAnsi="Times New Roman"/>
          <w:noProof/>
          <w:szCs w:val="24"/>
        </w:rPr>
        <w:drawing>
          <wp:inline distT="0" distB="0" distL="0" distR="0" wp14:anchorId="63511845" wp14:editId="391D0022">
            <wp:extent cx="2774585" cy="2169160"/>
            <wp:effectExtent l="0" t="0" r="698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png"/>
                    <pic:cNvPicPr/>
                  </pic:nvPicPr>
                  <pic:blipFill rotWithShape="1">
                    <a:blip r:embed="rId14" cstate="print">
                      <a:extLst>
                        <a:ext uri="{28A0092B-C50C-407E-A947-70E740481C1C}">
                          <a14:useLocalDpi xmlns:a14="http://schemas.microsoft.com/office/drawing/2010/main" val="0"/>
                        </a:ext>
                      </a:extLst>
                    </a:blip>
                    <a:srcRect l="18432" t="7226" r="18430" b="5018"/>
                    <a:stretch/>
                  </pic:blipFill>
                  <pic:spPr bwMode="auto">
                    <a:xfrm>
                      <a:off x="0" y="0"/>
                      <a:ext cx="2802485" cy="2190972"/>
                    </a:xfrm>
                    <a:prstGeom prst="rect">
                      <a:avLst/>
                    </a:prstGeom>
                    <a:ln>
                      <a:noFill/>
                    </a:ln>
                    <a:extLst>
                      <a:ext uri="{53640926-AAD7-44D8-BBD7-CCE9431645EC}">
                        <a14:shadowObscured xmlns:a14="http://schemas.microsoft.com/office/drawing/2010/main"/>
                      </a:ext>
                    </a:extLst>
                  </pic:spPr>
                </pic:pic>
              </a:graphicData>
            </a:graphic>
          </wp:inline>
        </w:drawing>
      </w:r>
    </w:p>
    <w:p w:rsidR="00533A68" w:rsidRDefault="00533A68" w:rsidP="0046647C">
      <w:pPr>
        <w:pStyle w:val="ListParagraph"/>
        <w:spacing w:line="240" w:lineRule="auto"/>
        <w:ind w:left="0" w:firstLine="810"/>
        <w:jc w:val="center"/>
        <w:rPr>
          <w:rFonts w:ascii="Times New Roman" w:hAnsi="Times New Roman"/>
          <w:b/>
          <w:sz w:val="24"/>
          <w:szCs w:val="28"/>
        </w:rPr>
      </w:pPr>
      <w:r>
        <w:rPr>
          <w:rFonts w:ascii="Times New Roman" w:hAnsi="Times New Roman"/>
          <w:b/>
          <w:sz w:val="24"/>
          <w:szCs w:val="28"/>
        </w:rPr>
        <w:t>Gambar 3.7</w:t>
      </w:r>
    </w:p>
    <w:p w:rsidR="00533A68" w:rsidRDefault="00533A68" w:rsidP="0046647C">
      <w:pPr>
        <w:pStyle w:val="ListParagraph"/>
        <w:spacing w:line="240" w:lineRule="auto"/>
        <w:ind w:left="0" w:firstLine="810"/>
        <w:jc w:val="center"/>
        <w:rPr>
          <w:rFonts w:ascii="Times New Roman" w:hAnsi="Times New Roman"/>
          <w:b/>
          <w:sz w:val="24"/>
          <w:szCs w:val="28"/>
        </w:rPr>
      </w:pPr>
      <w:r>
        <w:rPr>
          <w:rFonts w:ascii="Times New Roman" w:hAnsi="Times New Roman"/>
          <w:b/>
          <w:sz w:val="24"/>
          <w:szCs w:val="28"/>
        </w:rPr>
        <w:t xml:space="preserve">Tampilan </w:t>
      </w:r>
      <w:r w:rsidR="00294EE2">
        <w:rPr>
          <w:rFonts w:ascii="Times New Roman" w:hAnsi="Times New Roman"/>
          <w:b/>
          <w:sz w:val="24"/>
          <w:szCs w:val="28"/>
        </w:rPr>
        <w:t xml:space="preserve">Shopping </w:t>
      </w:r>
      <w:r>
        <w:rPr>
          <w:rFonts w:ascii="Times New Roman" w:hAnsi="Times New Roman"/>
          <w:b/>
          <w:sz w:val="24"/>
          <w:szCs w:val="28"/>
        </w:rPr>
        <w:t>Cart</w:t>
      </w:r>
    </w:p>
    <w:p w:rsidR="00B10B3D" w:rsidRDefault="00B10B3D" w:rsidP="00AF27A8">
      <w:pPr>
        <w:rPr>
          <w:szCs w:val="24"/>
        </w:rPr>
      </w:pPr>
      <w:r w:rsidRPr="005D3286">
        <w:rPr>
          <w:szCs w:val="24"/>
        </w:rPr>
        <w:lastRenderedPageBreak/>
        <w:t>Customer dapat melihat history pembelian yang pernah mereka lakukan. Dan juga dapat melihat detail dari transaksi tersebut, seperti barang apa beserta jumlah dan total uang yang dibayarkan.</w:t>
      </w:r>
    </w:p>
    <w:p w:rsidR="00F31A2A" w:rsidRPr="005D3286" w:rsidRDefault="00F31A2A" w:rsidP="00892764">
      <w:pPr>
        <w:ind w:firstLine="1080"/>
        <w:rPr>
          <w:szCs w:val="24"/>
        </w:rPr>
      </w:pPr>
    </w:p>
    <w:p w:rsidR="00B76CA6" w:rsidRDefault="00892764" w:rsidP="00892764">
      <w:pPr>
        <w:pStyle w:val="ListParagraph"/>
        <w:ind w:left="0" w:firstLine="810"/>
        <w:jc w:val="center"/>
        <w:rPr>
          <w:rFonts w:ascii="Times New Roman" w:hAnsi="Times New Roman"/>
          <w:b/>
          <w:sz w:val="24"/>
          <w:szCs w:val="28"/>
        </w:rPr>
      </w:pPr>
      <w:r w:rsidRPr="005D3286">
        <w:rPr>
          <w:rFonts w:ascii="Times New Roman" w:hAnsi="Times New Roman"/>
          <w:noProof/>
          <w:szCs w:val="24"/>
        </w:rPr>
        <w:drawing>
          <wp:inline distT="0" distB="0" distL="0" distR="0" wp14:anchorId="682B7DAE" wp14:editId="67816170">
            <wp:extent cx="4008730" cy="225941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png"/>
                    <pic:cNvPicPr/>
                  </pic:nvPicPr>
                  <pic:blipFill rotWithShape="1">
                    <a:blip r:embed="rId15" cstate="print">
                      <a:extLst>
                        <a:ext uri="{28A0092B-C50C-407E-A947-70E740481C1C}">
                          <a14:useLocalDpi xmlns:a14="http://schemas.microsoft.com/office/drawing/2010/main" val="0"/>
                        </a:ext>
                      </a:extLst>
                    </a:blip>
                    <a:srcRect l="6530" t="7225" r="6676" b="5806"/>
                    <a:stretch/>
                  </pic:blipFill>
                  <pic:spPr bwMode="auto">
                    <a:xfrm>
                      <a:off x="0" y="0"/>
                      <a:ext cx="4020040" cy="2265790"/>
                    </a:xfrm>
                    <a:prstGeom prst="rect">
                      <a:avLst/>
                    </a:prstGeom>
                    <a:ln>
                      <a:noFill/>
                    </a:ln>
                    <a:extLst>
                      <a:ext uri="{53640926-AAD7-44D8-BBD7-CCE9431645EC}">
                        <a14:shadowObscured xmlns:a14="http://schemas.microsoft.com/office/drawing/2010/main"/>
                      </a:ext>
                    </a:extLst>
                  </pic:spPr>
                </pic:pic>
              </a:graphicData>
            </a:graphic>
          </wp:inline>
        </w:drawing>
      </w:r>
    </w:p>
    <w:p w:rsidR="00892764" w:rsidRDefault="00F31A2A" w:rsidP="00F31A2A">
      <w:pPr>
        <w:pStyle w:val="ListParagraph"/>
        <w:spacing w:line="240" w:lineRule="auto"/>
        <w:ind w:left="0" w:firstLine="810"/>
        <w:jc w:val="center"/>
        <w:rPr>
          <w:rFonts w:ascii="Times New Roman" w:hAnsi="Times New Roman"/>
          <w:b/>
          <w:sz w:val="24"/>
          <w:szCs w:val="28"/>
        </w:rPr>
      </w:pPr>
      <w:r>
        <w:rPr>
          <w:rFonts w:ascii="Times New Roman" w:hAnsi="Times New Roman"/>
          <w:b/>
          <w:sz w:val="24"/>
          <w:szCs w:val="28"/>
        </w:rPr>
        <w:t>Gambar 3.8</w:t>
      </w:r>
    </w:p>
    <w:p w:rsidR="00734553" w:rsidRDefault="00F31A2A" w:rsidP="00C82344">
      <w:pPr>
        <w:pStyle w:val="ListParagraph"/>
        <w:spacing w:line="360" w:lineRule="auto"/>
        <w:ind w:left="0" w:firstLine="810"/>
        <w:jc w:val="center"/>
        <w:rPr>
          <w:rFonts w:ascii="Times New Roman" w:hAnsi="Times New Roman"/>
          <w:b/>
          <w:sz w:val="24"/>
          <w:szCs w:val="28"/>
        </w:rPr>
      </w:pPr>
      <w:r>
        <w:rPr>
          <w:rFonts w:ascii="Times New Roman" w:hAnsi="Times New Roman"/>
          <w:b/>
          <w:sz w:val="24"/>
          <w:szCs w:val="28"/>
        </w:rPr>
        <w:t>Tampilan History Order</w:t>
      </w:r>
    </w:p>
    <w:p w:rsidR="00C82344" w:rsidRPr="00C82344" w:rsidRDefault="00C82344" w:rsidP="00C82344">
      <w:pPr>
        <w:pStyle w:val="ListParagraph"/>
        <w:spacing w:line="360" w:lineRule="auto"/>
        <w:ind w:left="0" w:firstLine="810"/>
        <w:jc w:val="center"/>
        <w:rPr>
          <w:rFonts w:ascii="Times New Roman" w:hAnsi="Times New Roman"/>
          <w:b/>
          <w:sz w:val="24"/>
          <w:szCs w:val="28"/>
        </w:rPr>
      </w:pPr>
    </w:p>
    <w:p w:rsidR="00F25DDB" w:rsidRDefault="00F25DDB" w:rsidP="0035113B">
      <w:pPr>
        <w:rPr>
          <w:szCs w:val="24"/>
        </w:rPr>
      </w:pPr>
      <w:r w:rsidRPr="005D3286">
        <w:rPr>
          <w:szCs w:val="24"/>
        </w:rPr>
        <w:t xml:space="preserve">Customer juga mampu melakukan search berdasarkan nama barang. Berikut contoh tampilan yang muncul ketika kata “asus“ </w:t>
      </w:r>
      <w:r w:rsidR="0093179F">
        <w:rPr>
          <w:szCs w:val="24"/>
        </w:rPr>
        <w:t>dimasukkan di field search. Pada halaman search terdapat semua barang yang mengadung kata-kata yang dimasukkan dalam field pencarian.</w:t>
      </w:r>
    </w:p>
    <w:p w:rsidR="006C4462" w:rsidRDefault="006C4462" w:rsidP="003D3096">
      <w:pPr>
        <w:ind w:firstLine="1080"/>
        <w:rPr>
          <w:szCs w:val="24"/>
        </w:rPr>
      </w:pPr>
    </w:p>
    <w:p w:rsidR="00EB7E99" w:rsidRDefault="006C4462" w:rsidP="0002481E">
      <w:pPr>
        <w:ind w:firstLine="1080"/>
        <w:jc w:val="center"/>
        <w:rPr>
          <w:szCs w:val="24"/>
        </w:rPr>
      </w:pPr>
      <w:r w:rsidRPr="005D3286">
        <w:rPr>
          <w:noProof/>
          <w:szCs w:val="24"/>
        </w:rPr>
        <w:drawing>
          <wp:inline distT="0" distB="0" distL="0" distR="0" wp14:anchorId="0D61E20F" wp14:editId="7F2A02BB">
            <wp:extent cx="2915920" cy="22476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png"/>
                    <pic:cNvPicPr/>
                  </pic:nvPicPr>
                  <pic:blipFill rotWithShape="1">
                    <a:blip r:embed="rId16" cstate="print">
                      <a:extLst>
                        <a:ext uri="{28A0092B-C50C-407E-A947-70E740481C1C}">
                          <a14:useLocalDpi xmlns:a14="http://schemas.microsoft.com/office/drawing/2010/main" val="0"/>
                        </a:ext>
                      </a:extLst>
                    </a:blip>
                    <a:srcRect l="17851" t="6967" r="18121" b="5291"/>
                    <a:stretch/>
                  </pic:blipFill>
                  <pic:spPr bwMode="auto">
                    <a:xfrm>
                      <a:off x="0" y="0"/>
                      <a:ext cx="2929430" cy="2258057"/>
                    </a:xfrm>
                    <a:prstGeom prst="rect">
                      <a:avLst/>
                    </a:prstGeom>
                    <a:ln>
                      <a:noFill/>
                    </a:ln>
                    <a:extLst>
                      <a:ext uri="{53640926-AAD7-44D8-BBD7-CCE9431645EC}">
                        <a14:shadowObscured xmlns:a14="http://schemas.microsoft.com/office/drawing/2010/main"/>
                      </a:ext>
                    </a:extLst>
                  </pic:spPr>
                </pic:pic>
              </a:graphicData>
            </a:graphic>
          </wp:inline>
        </w:drawing>
      </w:r>
    </w:p>
    <w:p w:rsidR="00EA0016" w:rsidRDefault="00EA0016" w:rsidP="00581AA7">
      <w:pPr>
        <w:spacing w:line="240" w:lineRule="auto"/>
        <w:ind w:firstLine="1080"/>
        <w:jc w:val="center"/>
        <w:rPr>
          <w:b/>
          <w:szCs w:val="24"/>
        </w:rPr>
      </w:pPr>
      <w:r>
        <w:rPr>
          <w:b/>
          <w:szCs w:val="24"/>
        </w:rPr>
        <w:t>Gambar 3.9</w:t>
      </w:r>
    </w:p>
    <w:p w:rsidR="0035113B" w:rsidRPr="00533E03" w:rsidRDefault="00EA0016" w:rsidP="00562857">
      <w:pPr>
        <w:spacing w:line="240" w:lineRule="auto"/>
        <w:ind w:firstLine="1080"/>
        <w:jc w:val="center"/>
        <w:rPr>
          <w:b/>
          <w:szCs w:val="24"/>
        </w:rPr>
      </w:pPr>
      <w:r>
        <w:rPr>
          <w:b/>
          <w:szCs w:val="24"/>
        </w:rPr>
        <w:t>Tampilan Hasil Searc</w:t>
      </w:r>
      <w:r w:rsidR="00533E03">
        <w:rPr>
          <w:b/>
          <w:szCs w:val="24"/>
        </w:rPr>
        <w:t>h</w:t>
      </w:r>
    </w:p>
    <w:p w:rsidR="00D80BDE" w:rsidRPr="00971E5B" w:rsidRDefault="00E93956" w:rsidP="00BC5895">
      <w:pPr>
        <w:pStyle w:val="ListParagraph"/>
        <w:numPr>
          <w:ilvl w:val="2"/>
          <w:numId w:val="33"/>
        </w:numPr>
        <w:ind w:left="720"/>
        <w:rPr>
          <w:rFonts w:ascii="Times New Roman" w:hAnsi="Times New Roman"/>
          <w:b/>
          <w:sz w:val="28"/>
          <w:szCs w:val="28"/>
        </w:rPr>
      </w:pPr>
      <w:r w:rsidRPr="00971E5B">
        <w:rPr>
          <w:rFonts w:ascii="Times New Roman" w:hAnsi="Times New Roman"/>
          <w:b/>
          <w:sz w:val="28"/>
          <w:szCs w:val="28"/>
        </w:rPr>
        <w:lastRenderedPageBreak/>
        <w:t>Admin</w:t>
      </w:r>
    </w:p>
    <w:p w:rsidR="005C3D3B" w:rsidRDefault="005C3D3B" w:rsidP="00971E5B">
      <w:pPr>
        <w:rPr>
          <w:szCs w:val="28"/>
        </w:rPr>
      </w:pPr>
      <w:r w:rsidRPr="005D3286">
        <w:rPr>
          <w:szCs w:val="28"/>
        </w:rPr>
        <w:t xml:space="preserve">Terdapat juga halaman admin. Untuk melakukan login sebagai admin digunakan email administrator dan password administrator. </w:t>
      </w:r>
      <w:r w:rsidR="00C14CD3" w:rsidRPr="005D3286">
        <w:rPr>
          <w:szCs w:val="28"/>
        </w:rPr>
        <w:t>Berikut tampilan awal untuk admin.</w:t>
      </w:r>
    </w:p>
    <w:p w:rsidR="002B30B1" w:rsidRPr="005D3286" w:rsidRDefault="002B30B1" w:rsidP="00971E5B">
      <w:pPr>
        <w:rPr>
          <w:szCs w:val="28"/>
        </w:rPr>
      </w:pPr>
    </w:p>
    <w:p w:rsidR="00C14CD3" w:rsidRPr="005D3286" w:rsidRDefault="00C14CD3" w:rsidP="002B30B1">
      <w:pPr>
        <w:jc w:val="center"/>
        <w:rPr>
          <w:sz w:val="28"/>
          <w:szCs w:val="28"/>
        </w:rPr>
      </w:pPr>
      <w:r w:rsidRPr="005D3286">
        <w:rPr>
          <w:noProof/>
          <w:sz w:val="28"/>
          <w:szCs w:val="28"/>
        </w:rPr>
        <w:drawing>
          <wp:inline distT="0" distB="0" distL="0" distR="0">
            <wp:extent cx="4013200" cy="2029914"/>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png"/>
                    <pic:cNvPicPr/>
                  </pic:nvPicPr>
                  <pic:blipFill rotWithShape="1">
                    <a:blip r:embed="rId17" cstate="print">
                      <a:extLst>
                        <a:ext uri="{28A0092B-C50C-407E-A947-70E740481C1C}">
                          <a14:useLocalDpi xmlns:a14="http://schemas.microsoft.com/office/drawing/2010/main" val="0"/>
                        </a:ext>
                      </a:extLst>
                    </a:blip>
                    <a:srcRect t="6708" r="1863" b="5043"/>
                    <a:stretch/>
                  </pic:blipFill>
                  <pic:spPr bwMode="auto">
                    <a:xfrm>
                      <a:off x="0" y="0"/>
                      <a:ext cx="4052231" cy="2049656"/>
                    </a:xfrm>
                    <a:prstGeom prst="rect">
                      <a:avLst/>
                    </a:prstGeom>
                    <a:ln>
                      <a:noFill/>
                    </a:ln>
                    <a:extLst>
                      <a:ext uri="{53640926-AAD7-44D8-BBD7-CCE9431645EC}">
                        <a14:shadowObscured xmlns:a14="http://schemas.microsoft.com/office/drawing/2010/main"/>
                      </a:ext>
                    </a:extLst>
                  </pic:spPr>
                </pic:pic>
              </a:graphicData>
            </a:graphic>
          </wp:inline>
        </w:drawing>
      </w:r>
    </w:p>
    <w:p w:rsidR="00C14CD3" w:rsidRPr="005D3286" w:rsidRDefault="00C14CD3" w:rsidP="00C03E29">
      <w:pPr>
        <w:spacing w:line="240" w:lineRule="auto"/>
        <w:jc w:val="center"/>
        <w:rPr>
          <w:b/>
          <w:sz w:val="28"/>
          <w:szCs w:val="28"/>
        </w:rPr>
      </w:pPr>
      <w:r w:rsidRPr="005D3286">
        <w:rPr>
          <w:b/>
          <w:sz w:val="28"/>
          <w:szCs w:val="28"/>
        </w:rPr>
        <w:t>Gambar 3.</w:t>
      </w:r>
      <w:r w:rsidR="00B51E72">
        <w:rPr>
          <w:b/>
          <w:sz w:val="28"/>
          <w:szCs w:val="28"/>
        </w:rPr>
        <w:t>10</w:t>
      </w:r>
    </w:p>
    <w:p w:rsidR="00C14CD3" w:rsidRDefault="00C14CD3" w:rsidP="00C03E29">
      <w:pPr>
        <w:jc w:val="center"/>
        <w:rPr>
          <w:b/>
          <w:sz w:val="28"/>
          <w:szCs w:val="28"/>
        </w:rPr>
      </w:pPr>
      <w:r w:rsidRPr="005D3286">
        <w:rPr>
          <w:b/>
          <w:sz w:val="28"/>
          <w:szCs w:val="28"/>
        </w:rPr>
        <w:t>Tampilan Awal Admin</w:t>
      </w:r>
    </w:p>
    <w:p w:rsidR="002B30B1" w:rsidRPr="005D3286" w:rsidRDefault="002B30B1" w:rsidP="002B30B1">
      <w:pPr>
        <w:spacing w:line="240" w:lineRule="auto"/>
        <w:jc w:val="center"/>
        <w:rPr>
          <w:b/>
          <w:sz w:val="28"/>
          <w:szCs w:val="28"/>
        </w:rPr>
      </w:pPr>
    </w:p>
    <w:p w:rsidR="001A2452" w:rsidRDefault="001A2452" w:rsidP="001A2452">
      <w:pPr>
        <w:rPr>
          <w:szCs w:val="28"/>
        </w:rPr>
      </w:pPr>
      <w:r w:rsidRPr="005D3286">
        <w:rPr>
          <w:szCs w:val="28"/>
        </w:rPr>
        <w:t>Admin dapat melakukan search barang berdasarkan nama barang, dan juga dapat mengatur berapa banyak barang yang mau ditampilkan. Admin juga dapat menambah, mengubah, dan menghapus barang</w:t>
      </w:r>
      <w:r w:rsidR="00437E48" w:rsidRPr="005D3286">
        <w:rPr>
          <w:szCs w:val="28"/>
        </w:rPr>
        <w:t xml:space="preserve"> yang terletak di halaman bagian bawah master barang.</w:t>
      </w:r>
    </w:p>
    <w:p w:rsidR="002B30B1" w:rsidRPr="005D3286" w:rsidRDefault="002B30B1" w:rsidP="001A2452">
      <w:pPr>
        <w:rPr>
          <w:szCs w:val="28"/>
        </w:rPr>
      </w:pPr>
    </w:p>
    <w:p w:rsidR="006A1FFB" w:rsidRPr="005D3286" w:rsidRDefault="006A1FFB" w:rsidP="00A17196">
      <w:pPr>
        <w:jc w:val="center"/>
        <w:rPr>
          <w:szCs w:val="28"/>
        </w:rPr>
      </w:pPr>
      <w:r w:rsidRPr="005D3286">
        <w:rPr>
          <w:noProof/>
          <w:szCs w:val="28"/>
        </w:rPr>
        <w:drawing>
          <wp:inline distT="0" distB="0" distL="0" distR="0">
            <wp:extent cx="4111435" cy="2055571"/>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7).png"/>
                    <pic:cNvPicPr/>
                  </pic:nvPicPr>
                  <pic:blipFill rotWithShape="1">
                    <a:blip r:embed="rId18" cstate="print">
                      <a:extLst>
                        <a:ext uri="{28A0092B-C50C-407E-A947-70E740481C1C}">
                          <a14:useLocalDpi xmlns:a14="http://schemas.microsoft.com/office/drawing/2010/main" val="0"/>
                        </a:ext>
                      </a:extLst>
                    </a:blip>
                    <a:srcRect t="6708" r="1587" b="5818"/>
                    <a:stretch/>
                  </pic:blipFill>
                  <pic:spPr bwMode="auto">
                    <a:xfrm>
                      <a:off x="0" y="0"/>
                      <a:ext cx="4204667" cy="2102184"/>
                    </a:xfrm>
                    <a:prstGeom prst="rect">
                      <a:avLst/>
                    </a:prstGeom>
                    <a:ln>
                      <a:noFill/>
                    </a:ln>
                    <a:extLst>
                      <a:ext uri="{53640926-AAD7-44D8-BBD7-CCE9431645EC}">
                        <a14:shadowObscured xmlns:a14="http://schemas.microsoft.com/office/drawing/2010/main"/>
                      </a:ext>
                    </a:extLst>
                  </pic:spPr>
                </pic:pic>
              </a:graphicData>
            </a:graphic>
          </wp:inline>
        </w:drawing>
      </w:r>
    </w:p>
    <w:p w:rsidR="006A1FFB" w:rsidRPr="005D3286" w:rsidRDefault="006A1FFB" w:rsidP="00A17196">
      <w:pPr>
        <w:spacing w:line="240" w:lineRule="auto"/>
        <w:jc w:val="center"/>
        <w:rPr>
          <w:b/>
          <w:sz w:val="28"/>
          <w:szCs w:val="28"/>
        </w:rPr>
      </w:pPr>
      <w:r w:rsidRPr="005D3286">
        <w:rPr>
          <w:b/>
          <w:sz w:val="28"/>
          <w:szCs w:val="28"/>
        </w:rPr>
        <w:t>Gambar 3.</w:t>
      </w:r>
      <w:r w:rsidR="001715E4">
        <w:rPr>
          <w:b/>
          <w:sz w:val="28"/>
          <w:szCs w:val="28"/>
        </w:rPr>
        <w:t>11</w:t>
      </w:r>
    </w:p>
    <w:p w:rsidR="006A1FFB" w:rsidRDefault="006A1FFB" w:rsidP="00A17196">
      <w:pPr>
        <w:spacing w:line="240" w:lineRule="auto"/>
        <w:jc w:val="center"/>
        <w:rPr>
          <w:b/>
          <w:sz w:val="28"/>
          <w:szCs w:val="28"/>
        </w:rPr>
      </w:pPr>
      <w:r w:rsidRPr="005D3286">
        <w:rPr>
          <w:b/>
          <w:sz w:val="28"/>
          <w:szCs w:val="28"/>
        </w:rPr>
        <w:t>Tampilan Tambah Barang</w:t>
      </w:r>
    </w:p>
    <w:p w:rsidR="00DD610E" w:rsidRPr="005D3286" w:rsidRDefault="00DD610E" w:rsidP="00A17196">
      <w:pPr>
        <w:spacing w:line="240" w:lineRule="auto"/>
        <w:jc w:val="center"/>
        <w:rPr>
          <w:b/>
          <w:sz w:val="28"/>
          <w:szCs w:val="28"/>
        </w:rPr>
      </w:pPr>
    </w:p>
    <w:p w:rsidR="00584D03" w:rsidRDefault="00584D03" w:rsidP="00360904">
      <w:pPr>
        <w:rPr>
          <w:szCs w:val="28"/>
        </w:rPr>
      </w:pPr>
      <w:bookmarkStart w:id="0" w:name="_GoBack"/>
      <w:bookmarkEnd w:id="0"/>
      <w:r w:rsidRPr="005D3286">
        <w:rPr>
          <w:szCs w:val="28"/>
        </w:rPr>
        <w:t>Admin</w:t>
      </w:r>
      <w:r w:rsidR="00AA29FA" w:rsidRPr="005D3286">
        <w:rPr>
          <w:szCs w:val="28"/>
        </w:rPr>
        <w:t xml:space="preserve"> memiliki beberapa menu yaitu master barang, melihat order, melihat pesan, dan juga melihat table penjualan yang dapat diakses ketika admin mengarahkan cursor ke pinggir kiri layar.</w:t>
      </w:r>
    </w:p>
    <w:p w:rsidR="00EB590C" w:rsidRPr="005D3286" w:rsidRDefault="00EB590C" w:rsidP="00584D03">
      <w:pPr>
        <w:rPr>
          <w:szCs w:val="28"/>
        </w:rPr>
      </w:pPr>
    </w:p>
    <w:p w:rsidR="00AA29FA" w:rsidRPr="005D3286" w:rsidRDefault="00AA29FA" w:rsidP="00584D03">
      <w:pPr>
        <w:rPr>
          <w:szCs w:val="28"/>
        </w:rPr>
      </w:pPr>
      <w:r w:rsidRPr="005D3286">
        <w:rPr>
          <w:noProof/>
          <w:szCs w:val="28"/>
        </w:rPr>
        <w:drawing>
          <wp:inline distT="0" distB="0" distL="0" distR="0">
            <wp:extent cx="4529667" cy="227143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png"/>
                    <pic:cNvPicPr/>
                  </pic:nvPicPr>
                  <pic:blipFill rotWithShape="1">
                    <a:blip r:embed="rId19" cstate="print">
                      <a:extLst>
                        <a:ext uri="{28A0092B-C50C-407E-A947-70E740481C1C}">
                          <a14:useLocalDpi xmlns:a14="http://schemas.microsoft.com/office/drawing/2010/main" val="0"/>
                        </a:ext>
                      </a:extLst>
                    </a:blip>
                    <a:srcRect t="6967" r="2448" b="6066"/>
                    <a:stretch/>
                  </pic:blipFill>
                  <pic:spPr bwMode="auto">
                    <a:xfrm>
                      <a:off x="0" y="0"/>
                      <a:ext cx="4540164" cy="2276698"/>
                    </a:xfrm>
                    <a:prstGeom prst="rect">
                      <a:avLst/>
                    </a:prstGeom>
                    <a:ln>
                      <a:noFill/>
                    </a:ln>
                    <a:extLst>
                      <a:ext uri="{53640926-AAD7-44D8-BBD7-CCE9431645EC}">
                        <a14:shadowObscured xmlns:a14="http://schemas.microsoft.com/office/drawing/2010/main"/>
                      </a:ext>
                    </a:extLst>
                  </pic:spPr>
                </pic:pic>
              </a:graphicData>
            </a:graphic>
          </wp:inline>
        </w:drawing>
      </w:r>
    </w:p>
    <w:p w:rsidR="00AA29FA" w:rsidRPr="005D3286" w:rsidRDefault="00AA29FA" w:rsidP="006024F4">
      <w:pPr>
        <w:spacing w:line="240" w:lineRule="auto"/>
        <w:jc w:val="center"/>
        <w:rPr>
          <w:b/>
          <w:sz w:val="28"/>
          <w:szCs w:val="28"/>
        </w:rPr>
      </w:pPr>
      <w:r w:rsidRPr="005D3286">
        <w:rPr>
          <w:b/>
          <w:sz w:val="28"/>
          <w:szCs w:val="28"/>
        </w:rPr>
        <w:t>Gambar 3.</w:t>
      </w:r>
      <w:r w:rsidR="00911FC9" w:rsidRPr="005D3286">
        <w:rPr>
          <w:b/>
          <w:sz w:val="28"/>
          <w:szCs w:val="28"/>
        </w:rPr>
        <w:t>10</w:t>
      </w:r>
      <w:r w:rsidRPr="005D3286">
        <w:rPr>
          <w:b/>
          <w:sz w:val="28"/>
          <w:szCs w:val="28"/>
        </w:rPr>
        <w:t xml:space="preserve"> </w:t>
      </w:r>
    </w:p>
    <w:p w:rsidR="007032AD" w:rsidRPr="00F56346" w:rsidRDefault="00AA29FA" w:rsidP="00F56346">
      <w:pPr>
        <w:spacing w:line="240" w:lineRule="auto"/>
        <w:jc w:val="center"/>
        <w:rPr>
          <w:b/>
          <w:sz w:val="28"/>
          <w:szCs w:val="28"/>
        </w:rPr>
      </w:pPr>
      <w:r w:rsidRPr="005D3286">
        <w:rPr>
          <w:b/>
          <w:sz w:val="28"/>
          <w:szCs w:val="28"/>
        </w:rPr>
        <w:t>Tampilan Menu Admin</w:t>
      </w:r>
    </w:p>
    <w:sectPr w:rsidR="007032AD" w:rsidRPr="00F56346" w:rsidSect="00F50F9A">
      <w:headerReference w:type="default" r:id="rId20"/>
      <w:footerReference w:type="default" r:id="rId21"/>
      <w:footerReference w:type="first" r:id="rId22"/>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B37" w:rsidRDefault="00076B37" w:rsidP="00A1571D">
      <w:pPr>
        <w:spacing w:line="240" w:lineRule="auto"/>
      </w:pPr>
      <w:r>
        <w:separator/>
      </w:r>
    </w:p>
  </w:endnote>
  <w:endnote w:type="continuationSeparator" w:id="0">
    <w:p w:rsidR="00076B37" w:rsidRDefault="00076B37"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EE3" w:rsidRDefault="008B3EE3">
    <w:pPr>
      <w:pStyle w:val="Footer"/>
      <w:jc w:val="center"/>
    </w:pPr>
  </w:p>
  <w:p w:rsidR="008B3EE3" w:rsidRDefault="008B3EE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EE3" w:rsidRDefault="008B3EE3">
    <w:pPr>
      <w:pStyle w:val="Footer"/>
      <w:jc w:val="center"/>
    </w:pPr>
    <w:r>
      <w:fldChar w:fldCharType="begin"/>
    </w:r>
    <w:r>
      <w:instrText xml:space="preserve"> PAGE   \* MERGEFORMAT </w:instrText>
    </w:r>
    <w:r>
      <w:fldChar w:fldCharType="separate"/>
    </w:r>
    <w:r w:rsidR="00261516">
      <w:rPr>
        <w:noProof/>
      </w:rPr>
      <w:t>1</w:t>
    </w:r>
    <w:r>
      <w:rPr>
        <w:noProof/>
      </w:rPr>
      <w:fldChar w:fldCharType="end"/>
    </w:r>
  </w:p>
  <w:p w:rsidR="008B3EE3" w:rsidRDefault="008B3E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B37" w:rsidRDefault="00076B37" w:rsidP="00A1571D">
      <w:pPr>
        <w:spacing w:line="240" w:lineRule="auto"/>
      </w:pPr>
      <w:r>
        <w:separator/>
      </w:r>
    </w:p>
  </w:footnote>
  <w:footnote w:type="continuationSeparator" w:id="0">
    <w:p w:rsidR="00076B37" w:rsidRDefault="00076B37"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EE3" w:rsidRDefault="008B3EE3">
    <w:pPr>
      <w:pStyle w:val="Header"/>
      <w:jc w:val="right"/>
    </w:pPr>
    <w:r>
      <w:fldChar w:fldCharType="begin"/>
    </w:r>
    <w:r>
      <w:instrText xml:space="preserve"> PAGE   \* MERGEFORMAT </w:instrText>
    </w:r>
    <w:r>
      <w:fldChar w:fldCharType="separate"/>
    </w:r>
    <w:r w:rsidR="00360904">
      <w:rPr>
        <w:noProof/>
      </w:rPr>
      <w:t>10</w:t>
    </w:r>
    <w:r>
      <w:rPr>
        <w:noProof/>
      </w:rPr>
      <w:fldChar w:fldCharType="end"/>
    </w:r>
  </w:p>
  <w:p w:rsidR="008B3EE3" w:rsidRDefault="008B3EE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F5466"/>
    <w:multiLevelType w:val="hybridMultilevel"/>
    <w:tmpl w:val="DEC0E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04002"/>
    <w:multiLevelType w:val="multilevel"/>
    <w:tmpl w:val="B09844AA"/>
    <w:lvl w:ilvl="0">
      <w:start w:val="3"/>
      <w:numFmt w:val="decimal"/>
      <w:lvlText w:val="%1"/>
      <w:lvlJc w:val="left"/>
      <w:pPr>
        <w:ind w:left="360" w:hanging="360"/>
      </w:pPr>
      <w:rPr>
        <w:rFonts w:hint="default"/>
        <w:b w:val="0"/>
        <w:sz w:val="24"/>
      </w:rPr>
    </w:lvl>
    <w:lvl w:ilvl="1">
      <w:start w:val="4"/>
      <w:numFmt w:val="decimal"/>
      <w:lvlText w:val="%1.%2"/>
      <w:lvlJc w:val="left"/>
      <w:pPr>
        <w:ind w:left="720" w:hanging="360"/>
      </w:pPr>
      <w:rPr>
        <w:rFonts w:hint="default"/>
        <w:b w:val="0"/>
        <w:sz w:val="24"/>
      </w:rPr>
    </w:lvl>
    <w:lvl w:ilvl="2">
      <w:start w:val="1"/>
      <w:numFmt w:val="decimal"/>
      <w:lvlText w:val="%1.%2.%3"/>
      <w:lvlJc w:val="left"/>
      <w:pPr>
        <w:ind w:left="1440" w:hanging="720"/>
      </w:pPr>
      <w:rPr>
        <w:rFonts w:hint="default"/>
        <w:b w:val="0"/>
        <w:sz w:val="24"/>
      </w:rPr>
    </w:lvl>
    <w:lvl w:ilvl="3">
      <w:start w:val="1"/>
      <w:numFmt w:val="decimal"/>
      <w:lvlText w:val="%1.%2.%3.%4"/>
      <w:lvlJc w:val="left"/>
      <w:pPr>
        <w:ind w:left="2160" w:hanging="1080"/>
      </w:pPr>
      <w:rPr>
        <w:rFonts w:hint="default"/>
        <w:b w:val="0"/>
        <w:sz w:val="24"/>
      </w:rPr>
    </w:lvl>
    <w:lvl w:ilvl="4">
      <w:start w:val="1"/>
      <w:numFmt w:val="decimal"/>
      <w:lvlText w:val="%1.%2.%3.%4.%5"/>
      <w:lvlJc w:val="left"/>
      <w:pPr>
        <w:ind w:left="2520" w:hanging="1080"/>
      </w:pPr>
      <w:rPr>
        <w:rFonts w:hint="default"/>
        <w:b w:val="0"/>
        <w:sz w:val="24"/>
      </w:rPr>
    </w:lvl>
    <w:lvl w:ilvl="5">
      <w:start w:val="1"/>
      <w:numFmt w:val="decimal"/>
      <w:lvlText w:val="%1.%2.%3.%4.%5.%6"/>
      <w:lvlJc w:val="left"/>
      <w:pPr>
        <w:ind w:left="3240" w:hanging="1440"/>
      </w:pPr>
      <w:rPr>
        <w:rFonts w:hint="default"/>
        <w:b w:val="0"/>
        <w:sz w:val="24"/>
      </w:rPr>
    </w:lvl>
    <w:lvl w:ilvl="6">
      <w:start w:val="1"/>
      <w:numFmt w:val="decimal"/>
      <w:lvlText w:val="%1.%2.%3.%4.%5.%6.%7"/>
      <w:lvlJc w:val="left"/>
      <w:pPr>
        <w:ind w:left="3600" w:hanging="1440"/>
      </w:pPr>
      <w:rPr>
        <w:rFonts w:hint="default"/>
        <w:b w:val="0"/>
        <w:sz w:val="24"/>
      </w:rPr>
    </w:lvl>
    <w:lvl w:ilvl="7">
      <w:start w:val="1"/>
      <w:numFmt w:val="decimal"/>
      <w:lvlText w:val="%1.%2.%3.%4.%5.%6.%7.%8"/>
      <w:lvlJc w:val="left"/>
      <w:pPr>
        <w:ind w:left="4320" w:hanging="1800"/>
      </w:pPr>
      <w:rPr>
        <w:rFonts w:hint="default"/>
        <w:b w:val="0"/>
        <w:sz w:val="24"/>
      </w:rPr>
    </w:lvl>
    <w:lvl w:ilvl="8">
      <w:start w:val="1"/>
      <w:numFmt w:val="decimal"/>
      <w:lvlText w:val="%1.%2.%3.%4.%5.%6.%7.%8.%9"/>
      <w:lvlJc w:val="left"/>
      <w:pPr>
        <w:ind w:left="5040" w:hanging="2160"/>
      </w:pPr>
      <w:rPr>
        <w:rFonts w:hint="default"/>
        <w:b w:val="0"/>
        <w:sz w:val="24"/>
      </w:rPr>
    </w:lvl>
  </w:abstractNum>
  <w:abstractNum w:abstractNumId="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7046D"/>
    <w:multiLevelType w:val="hybridMultilevel"/>
    <w:tmpl w:val="A9523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32393"/>
    <w:multiLevelType w:val="hybridMultilevel"/>
    <w:tmpl w:val="470E4010"/>
    <w:lvl w:ilvl="0" w:tplc="04090001">
      <w:start w:val="1"/>
      <w:numFmt w:val="bullet"/>
      <w:lvlText w:val=""/>
      <w:lvlJc w:val="left"/>
      <w:pPr>
        <w:ind w:left="1440" w:hanging="360"/>
      </w:pPr>
      <w:rPr>
        <w:rFonts w:ascii="Symbol" w:hAnsi="Symbol" w:hint="default"/>
      </w:rPr>
    </w:lvl>
    <w:lvl w:ilvl="1" w:tplc="1068C918">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F42A08"/>
    <w:multiLevelType w:val="hybridMultilevel"/>
    <w:tmpl w:val="2E1A0ADA"/>
    <w:lvl w:ilvl="0" w:tplc="1068C9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72534D"/>
    <w:multiLevelType w:val="hybridMultilevel"/>
    <w:tmpl w:val="FE3AC2A6"/>
    <w:lvl w:ilvl="0" w:tplc="1C4866A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422B7D"/>
    <w:multiLevelType w:val="multilevel"/>
    <w:tmpl w:val="33D2554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1778B5"/>
    <w:multiLevelType w:val="hybridMultilevel"/>
    <w:tmpl w:val="CEFC557E"/>
    <w:lvl w:ilvl="0" w:tplc="432660AE">
      <w:start w:val="1"/>
      <w:numFmt w:val="upperLetter"/>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4506D"/>
    <w:multiLevelType w:val="hybridMultilevel"/>
    <w:tmpl w:val="76F2B996"/>
    <w:lvl w:ilvl="0" w:tplc="D30613B0">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626DCF"/>
    <w:multiLevelType w:val="hybridMultilevel"/>
    <w:tmpl w:val="D3AC13C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2"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D4E9A"/>
    <w:multiLevelType w:val="hybridMultilevel"/>
    <w:tmpl w:val="5F2A4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544CC8"/>
    <w:multiLevelType w:val="hybridMultilevel"/>
    <w:tmpl w:val="C68C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3D7E1C"/>
    <w:multiLevelType w:val="multilevel"/>
    <w:tmpl w:val="98B00838"/>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F26E93"/>
    <w:multiLevelType w:val="hybridMultilevel"/>
    <w:tmpl w:val="6BFAB73E"/>
    <w:lvl w:ilvl="0" w:tplc="D30613B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983237"/>
    <w:multiLevelType w:val="multilevel"/>
    <w:tmpl w:val="2514E480"/>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C377E4D"/>
    <w:multiLevelType w:val="hybridMultilevel"/>
    <w:tmpl w:val="24543264"/>
    <w:lvl w:ilvl="0" w:tplc="D30613B0">
      <w:start w:val="1"/>
      <w:numFmt w:val="decimal"/>
      <w:lvlText w:val="3.%1."/>
      <w:lvlJc w:val="left"/>
      <w:pPr>
        <w:ind w:left="1440" w:hanging="360"/>
      </w:pPr>
      <w:rPr>
        <w:rFonts w:hint="default"/>
      </w:rPr>
    </w:lvl>
    <w:lvl w:ilvl="1" w:tplc="D30613B0">
      <w:start w:val="1"/>
      <w:numFmt w:val="decimal"/>
      <w:lvlText w:val="3.%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06E19E8"/>
    <w:multiLevelType w:val="multilevel"/>
    <w:tmpl w:val="0BE80990"/>
    <w:lvl w:ilvl="0">
      <w:start w:val="1"/>
      <w:numFmt w:val="decimal"/>
      <w:lvlText w:val="%1."/>
      <w:lvlJc w:val="left"/>
      <w:pPr>
        <w:ind w:left="1440" w:hanging="360"/>
      </w:pPr>
      <w:rPr>
        <w:rFonts w:ascii="Times New Roman" w:hAnsi="Times New Roman" w:cs="Times New Roman" w:hint="default"/>
        <w:sz w:val="24"/>
        <w:szCs w:val="24"/>
      </w:rPr>
    </w:lvl>
    <w:lvl w:ilvl="1">
      <w:start w:val="2"/>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623D073A"/>
    <w:multiLevelType w:val="multilevel"/>
    <w:tmpl w:val="F5F20CC6"/>
    <w:lvl w:ilvl="0">
      <w:start w:val="3"/>
      <w:numFmt w:val="decimal"/>
      <w:lvlText w:val="%1."/>
      <w:lvlJc w:val="left"/>
      <w:pPr>
        <w:ind w:left="675" w:hanging="675"/>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2" w15:restartNumberingAfterBreak="0">
    <w:nsid w:val="6F862E48"/>
    <w:multiLevelType w:val="hybridMultilevel"/>
    <w:tmpl w:val="522CE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2533BE"/>
    <w:multiLevelType w:val="multilevel"/>
    <w:tmpl w:val="78A283A6"/>
    <w:lvl w:ilvl="0">
      <w:start w:val="3"/>
      <w:numFmt w:val="decimal"/>
      <w:lvlText w:val="%1"/>
      <w:lvlJc w:val="left"/>
      <w:pPr>
        <w:ind w:left="360" w:hanging="360"/>
      </w:pPr>
      <w:rPr>
        <w:rFonts w:hint="default"/>
        <w:b w:val="0"/>
        <w:sz w:val="24"/>
      </w:rPr>
    </w:lvl>
    <w:lvl w:ilvl="1">
      <w:start w:val="4"/>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24" w15:restartNumberingAfterBreak="0">
    <w:nsid w:val="75767623"/>
    <w:multiLevelType w:val="hybridMultilevel"/>
    <w:tmpl w:val="C38EC81C"/>
    <w:lvl w:ilvl="0" w:tplc="48FC7A56">
      <w:start w:val="1"/>
      <w:numFmt w:val="decimalZero"/>
      <w:pStyle w:val="STTSSegmenProgram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883B11"/>
    <w:multiLevelType w:val="hybridMultilevel"/>
    <w:tmpl w:val="9ECA55D4"/>
    <w:lvl w:ilvl="0" w:tplc="04090001">
      <w:start w:val="1"/>
      <w:numFmt w:val="bullet"/>
      <w:lvlText w:val=""/>
      <w:lvlJc w:val="left"/>
      <w:pPr>
        <w:ind w:left="1440" w:hanging="360"/>
      </w:pPr>
      <w:rPr>
        <w:rFonts w:ascii="Symbol" w:hAnsi="Symbol" w:hint="default"/>
      </w:rPr>
    </w:lvl>
    <w:lvl w:ilvl="1" w:tplc="1068C918">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AA2679"/>
    <w:multiLevelType w:val="hybridMultilevel"/>
    <w:tmpl w:val="7522F69A"/>
    <w:lvl w:ilvl="0" w:tplc="237E1B76">
      <w:start w:val="1"/>
      <w:numFmt w:val="bullet"/>
      <w:lvlText w:val=""/>
      <w:lvlJc w:val="left"/>
      <w:pPr>
        <w:ind w:left="1429" w:hanging="360"/>
      </w:pPr>
      <w:rPr>
        <w:rFonts w:ascii="Symbol" w:hAnsi="Symbol" w:hint="default"/>
        <w:sz w:val="24"/>
        <w:szCs w:val="24"/>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B291B4C"/>
    <w:multiLevelType w:val="hybridMultilevel"/>
    <w:tmpl w:val="B3986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3C3BC7"/>
    <w:multiLevelType w:val="hybridMultilevel"/>
    <w:tmpl w:val="DC1EF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29"/>
  </w:num>
  <w:num w:numId="3">
    <w:abstractNumId w:val="2"/>
  </w:num>
  <w:num w:numId="4">
    <w:abstractNumId w:val="17"/>
  </w:num>
  <w:num w:numId="5">
    <w:abstractNumId w:val="7"/>
  </w:num>
  <w:num w:numId="6">
    <w:abstractNumId w:val="12"/>
  </w:num>
  <w:num w:numId="7">
    <w:abstractNumId w:val="24"/>
  </w:num>
  <w:num w:numId="8">
    <w:abstractNumId w:val="16"/>
  </w:num>
  <w:num w:numId="9">
    <w:abstractNumId w:val="20"/>
  </w:num>
  <w:num w:numId="10">
    <w:abstractNumId w:val="11"/>
  </w:num>
  <w:num w:numId="11">
    <w:abstractNumId w:val="26"/>
  </w:num>
  <w:num w:numId="12">
    <w:abstractNumId w:val="22"/>
  </w:num>
  <w:num w:numId="13">
    <w:abstractNumId w:val="14"/>
  </w:num>
  <w:num w:numId="14">
    <w:abstractNumId w:val="27"/>
  </w:num>
  <w:num w:numId="15">
    <w:abstractNumId w:val="3"/>
  </w:num>
  <w:num w:numId="16">
    <w:abstractNumId w:val="6"/>
  </w:num>
  <w:num w:numId="17">
    <w:abstractNumId w:val="24"/>
    <w:lvlOverride w:ilvl="0">
      <w:startOverride w:val="1"/>
    </w:lvlOverride>
  </w:num>
  <w:num w:numId="18">
    <w:abstractNumId w:val="24"/>
    <w:lvlOverride w:ilvl="0">
      <w:startOverride w:val="1"/>
    </w:lvlOverride>
  </w:num>
  <w:num w:numId="19">
    <w:abstractNumId w:val="24"/>
    <w:lvlOverride w:ilvl="0">
      <w:startOverride w:val="1"/>
    </w:lvlOverride>
  </w:num>
  <w:num w:numId="20">
    <w:abstractNumId w:val="0"/>
  </w:num>
  <w:num w:numId="21">
    <w:abstractNumId w:val="24"/>
    <w:lvlOverride w:ilvl="0">
      <w:startOverride w:val="1"/>
    </w:lvlOverride>
  </w:num>
  <w:num w:numId="22">
    <w:abstractNumId w:val="15"/>
  </w:num>
  <w:num w:numId="23">
    <w:abstractNumId w:val="8"/>
  </w:num>
  <w:num w:numId="24">
    <w:abstractNumId w:val="10"/>
  </w:num>
  <w:num w:numId="25">
    <w:abstractNumId w:val="19"/>
  </w:num>
  <w:num w:numId="26">
    <w:abstractNumId w:val="5"/>
  </w:num>
  <w:num w:numId="27">
    <w:abstractNumId w:val="13"/>
  </w:num>
  <w:num w:numId="28">
    <w:abstractNumId w:val="4"/>
  </w:num>
  <w:num w:numId="29">
    <w:abstractNumId w:val="25"/>
  </w:num>
  <w:num w:numId="30">
    <w:abstractNumId w:val="23"/>
  </w:num>
  <w:num w:numId="31">
    <w:abstractNumId w:val="1"/>
  </w:num>
  <w:num w:numId="32">
    <w:abstractNumId w:val="18"/>
  </w:num>
  <w:num w:numId="33">
    <w:abstractNumId w:val="21"/>
  </w:num>
  <w:num w:numId="34">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652"/>
    <w:rsid w:val="000030D6"/>
    <w:rsid w:val="000051C6"/>
    <w:rsid w:val="00006F52"/>
    <w:rsid w:val="0001119C"/>
    <w:rsid w:val="00012AED"/>
    <w:rsid w:val="00020474"/>
    <w:rsid w:val="00024240"/>
    <w:rsid w:val="0002481E"/>
    <w:rsid w:val="00024AE6"/>
    <w:rsid w:val="00024DE4"/>
    <w:rsid w:val="0002546A"/>
    <w:rsid w:val="00030339"/>
    <w:rsid w:val="000310D8"/>
    <w:rsid w:val="000460FE"/>
    <w:rsid w:val="00046267"/>
    <w:rsid w:val="00046384"/>
    <w:rsid w:val="000510D1"/>
    <w:rsid w:val="0006024F"/>
    <w:rsid w:val="00071CE1"/>
    <w:rsid w:val="0007235C"/>
    <w:rsid w:val="00076B37"/>
    <w:rsid w:val="00076CA0"/>
    <w:rsid w:val="00077B17"/>
    <w:rsid w:val="00077F31"/>
    <w:rsid w:val="00081DBE"/>
    <w:rsid w:val="0008359E"/>
    <w:rsid w:val="0009330C"/>
    <w:rsid w:val="00095EA4"/>
    <w:rsid w:val="000A1873"/>
    <w:rsid w:val="000B186C"/>
    <w:rsid w:val="000B751A"/>
    <w:rsid w:val="000C0D8E"/>
    <w:rsid w:val="000C1D8A"/>
    <w:rsid w:val="000C32B4"/>
    <w:rsid w:val="000C3AAF"/>
    <w:rsid w:val="000C5448"/>
    <w:rsid w:val="000C68D5"/>
    <w:rsid w:val="000C6BAF"/>
    <w:rsid w:val="000D5A61"/>
    <w:rsid w:val="000D6D34"/>
    <w:rsid w:val="000D77D3"/>
    <w:rsid w:val="000E153F"/>
    <w:rsid w:val="000F320F"/>
    <w:rsid w:val="000F3FDF"/>
    <w:rsid w:val="000F4ED2"/>
    <w:rsid w:val="000F533E"/>
    <w:rsid w:val="000F5E01"/>
    <w:rsid w:val="00100B0C"/>
    <w:rsid w:val="00104245"/>
    <w:rsid w:val="00104BF9"/>
    <w:rsid w:val="0011360F"/>
    <w:rsid w:val="00123632"/>
    <w:rsid w:val="00123AEC"/>
    <w:rsid w:val="00126477"/>
    <w:rsid w:val="00132C64"/>
    <w:rsid w:val="0013468A"/>
    <w:rsid w:val="00140DE4"/>
    <w:rsid w:val="001429CB"/>
    <w:rsid w:val="00142F15"/>
    <w:rsid w:val="00152B4B"/>
    <w:rsid w:val="00153037"/>
    <w:rsid w:val="00153A0E"/>
    <w:rsid w:val="0015536D"/>
    <w:rsid w:val="001566FB"/>
    <w:rsid w:val="00162320"/>
    <w:rsid w:val="00165D7D"/>
    <w:rsid w:val="00166E53"/>
    <w:rsid w:val="00167D47"/>
    <w:rsid w:val="00170203"/>
    <w:rsid w:val="00170C47"/>
    <w:rsid w:val="00171522"/>
    <w:rsid w:val="001715E4"/>
    <w:rsid w:val="00172CA0"/>
    <w:rsid w:val="00172DAE"/>
    <w:rsid w:val="00174B2B"/>
    <w:rsid w:val="00174F36"/>
    <w:rsid w:val="00177FAC"/>
    <w:rsid w:val="00185020"/>
    <w:rsid w:val="00192ED6"/>
    <w:rsid w:val="00194EB9"/>
    <w:rsid w:val="001A0B55"/>
    <w:rsid w:val="001A2452"/>
    <w:rsid w:val="001A660C"/>
    <w:rsid w:val="001A7256"/>
    <w:rsid w:val="001A7585"/>
    <w:rsid w:val="001B1C36"/>
    <w:rsid w:val="001B572E"/>
    <w:rsid w:val="001B5A56"/>
    <w:rsid w:val="001B5DD2"/>
    <w:rsid w:val="001B651C"/>
    <w:rsid w:val="001C07F8"/>
    <w:rsid w:val="001C096C"/>
    <w:rsid w:val="001C1855"/>
    <w:rsid w:val="001C253D"/>
    <w:rsid w:val="001C2D2C"/>
    <w:rsid w:val="001C4592"/>
    <w:rsid w:val="001D0051"/>
    <w:rsid w:val="001D18D9"/>
    <w:rsid w:val="001E37A3"/>
    <w:rsid w:val="001F10EB"/>
    <w:rsid w:val="001F1CCD"/>
    <w:rsid w:val="001F48CA"/>
    <w:rsid w:val="002004A4"/>
    <w:rsid w:val="00201757"/>
    <w:rsid w:val="0020462C"/>
    <w:rsid w:val="00204CC0"/>
    <w:rsid w:val="00205055"/>
    <w:rsid w:val="002056AE"/>
    <w:rsid w:val="002068B2"/>
    <w:rsid w:val="0020700D"/>
    <w:rsid w:val="00210F5A"/>
    <w:rsid w:val="002135D7"/>
    <w:rsid w:val="00213905"/>
    <w:rsid w:val="00217FF3"/>
    <w:rsid w:val="0022286A"/>
    <w:rsid w:val="00223F84"/>
    <w:rsid w:val="00224C9A"/>
    <w:rsid w:val="002251E9"/>
    <w:rsid w:val="002308C8"/>
    <w:rsid w:val="00230B40"/>
    <w:rsid w:val="00230E1D"/>
    <w:rsid w:val="002344E8"/>
    <w:rsid w:val="00235CD0"/>
    <w:rsid w:val="0023696E"/>
    <w:rsid w:val="0024010F"/>
    <w:rsid w:val="00240E64"/>
    <w:rsid w:val="00240F76"/>
    <w:rsid w:val="00242D06"/>
    <w:rsid w:val="00243B93"/>
    <w:rsid w:val="00245636"/>
    <w:rsid w:val="00245A6D"/>
    <w:rsid w:val="00246AA1"/>
    <w:rsid w:val="0024725D"/>
    <w:rsid w:val="00251D76"/>
    <w:rsid w:val="0025342B"/>
    <w:rsid w:val="00255A78"/>
    <w:rsid w:val="00256FFB"/>
    <w:rsid w:val="00260513"/>
    <w:rsid w:val="002611B8"/>
    <w:rsid w:val="00261516"/>
    <w:rsid w:val="002656BA"/>
    <w:rsid w:val="00270EE7"/>
    <w:rsid w:val="00271A58"/>
    <w:rsid w:val="002758D6"/>
    <w:rsid w:val="00294EE2"/>
    <w:rsid w:val="00295055"/>
    <w:rsid w:val="00295AB6"/>
    <w:rsid w:val="00295CEE"/>
    <w:rsid w:val="002A0626"/>
    <w:rsid w:val="002A5DA6"/>
    <w:rsid w:val="002A77C0"/>
    <w:rsid w:val="002A7979"/>
    <w:rsid w:val="002B30B1"/>
    <w:rsid w:val="002B539A"/>
    <w:rsid w:val="002C2B3A"/>
    <w:rsid w:val="002C43A0"/>
    <w:rsid w:val="002C5814"/>
    <w:rsid w:val="002C5BAA"/>
    <w:rsid w:val="002C6989"/>
    <w:rsid w:val="002C7C84"/>
    <w:rsid w:val="002D1C50"/>
    <w:rsid w:val="002D266F"/>
    <w:rsid w:val="002D3AF7"/>
    <w:rsid w:val="002D5755"/>
    <w:rsid w:val="002D5F60"/>
    <w:rsid w:val="002D7314"/>
    <w:rsid w:val="002E1248"/>
    <w:rsid w:val="002E4488"/>
    <w:rsid w:val="002E4F20"/>
    <w:rsid w:val="002F21D2"/>
    <w:rsid w:val="002F5A28"/>
    <w:rsid w:val="002F6421"/>
    <w:rsid w:val="00305110"/>
    <w:rsid w:val="003069D3"/>
    <w:rsid w:val="00313F34"/>
    <w:rsid w:val="00313FE2"/>
    <w:rsid w:val="003146B7"/>
    <w:rsid w:val="00315264"/>
    <w:rsid w:val="00316FAF"/>
    <w:rsid w:val="00317ACD"/>
    <w:rsid w:val="0032007D"/>
    <w:rsid w:val="003203DA"/>
    <w:rsid w:val="00321705"/>
    <w:rsid w:val="00325257"/>
    <w:rsid w:val="003310EB"/>
    <w:rsid w:val="003315BF"/>
    <w:rsid w:val="003317C3"/>
    <w:rsid w:val="00331892"/>
    <w:rsid w:val="00336D76"/>
    <w:rsid w:val="00342867"/>
    <w:rsid w:val="00347E4E"/>
    <w:rsid w:val="003502FD"/>
    <w:rsid w:val="0035113B"/>
    <w:rsid w:val="00353997"/>
    <w:rsid w:val="00360904"/>
    <w:rsid w:val="00360E83"/>
    <w:rsid w:val="00361500"/>
    <w:rsid w:val="00362805"/>
    <w:rsid w:val="003640ED"/>
    <w:rsid w:val="00366CFB"/>
    <w:rsid w:val="0037489B"/>
    <w:rsid w:val="00375DA0"/>
    <w:rsid w:val="00377D63"/>
    <w:rsid w:val="00380FF4"/>
    <w:rsid w:val="0038573A"/>
    <w:rsid w:val="0039418E"/>
    <w:rsid w:val="0039789E"/>
    <w:rsid w:val="003B0700"/>
    <w:rsid w:val="003B3DC0"/>
    <w:rsid w:val="003B4A5D"/>
    <w:rsid w:val="003B6AEB"/>
    <w:rsid w:val="003B773F"/>
    <w:rsid w:val="003B7D80"/>
    <w:rsid w:val="003C07DA"/>
    <w:rsid w:val="003C082E"/>
    <w:rsid w:val="003C1EED"/>
    <w:rsid w:val="003C5537"/>
    <w:rsid w:val="003C6380"/>
    <w:rsid w:val="003C7D3D"/>
    <w:rsid w:val="003D2FD5"/>
    <w:rsid w:val="003D3096"/>
    <w:rsid w:val="003E0238"/>
    <w:rsid w:val="003E151F"/>
    <w:rsid w:val="003E15E0"/>
    <w:rsid w:val="003E5004"/>
    <w:rsid w:val="003E662B"/>
    <w:rsid w:val="00406DD2"/>
    <w:rsid w:val="004120EA"/>
    <w:rsid w:val="00414149"/>
    <w:rsid w:val="00420851"/>
    <w:rsid w:val="00421C11"/>
    <w:rsid w:val="00421F76"/>
    <w:rsid w:val="00430125"/>
    <w:rsid w:val="00430190"/>
    <w:rsid w:val="004319E2"/>
    <w:rsid w:val="004349B0"/>
    <w:rsid w:val="00437D86"/>
    <w:rsid w:val="00437E48"/>
    <w:rsid w:val="0044021C"/>
    <w:rsid w:val="004405C8"/>
    <w:rsid w:val="00440D67"/>
    <w:rsid w:val="004423E9"/>
    <w:rsid w:val="00453432"/>
    <w:rsid w:val="00453CCB"/>
    <w:rsid w:val="00456437"/>
    <w:rsid w:val="004600F5"/>
    <w:rsid w:val="0046087D"/>
    <w:rsid w:val="00461302"/>
    <w:rsid w:val="004616FF"/>
    <w:rsid w:val="00462CE1"/>
    <w:rsid w:val="004658FF"/>
    <w:rsid w:val="0046647C"/>
    <w:rsid w:val="004702D9"/>
    <w:rsid w:val="0047559A"/>
    <w:rsid w:val="00476F41"/>
    <w:rsid w:val="00477772"/>
    <w:rsid w:val="00482652"/>
    <w:rsid w:val="004849F3"/>
    <w:rsid w:val="00486207"/>
    <w:rsid w:val="004872AB"/>
    <w:rsid w:val="00494B20"/>
    <w:rsid w:val="004A1BB4"/>
    <w:rsid w:val="004A3C25"/>
    <w:rsid w:val="004A4B09"/>
    <w:rsid w:val="004B41E2"/>
    <w:rsid w:val="004C17F1"/>
    <w:rsid w:val="004C3DC2"/>
    <w:rsid w:val="004C54C6"/>
    <w:rsid w:val="004D40CF"/>
    <w:rsid w:val="004D4D84"/>
    <w:rsid w:val="004D6DEE"/>
    <w:rsid w:val="004E09CC"/>
    <w:rsid w:val="004E1F46"/>
    <w:rsid w:val="004E31D6"/>
    <w:rsid w:val="004E3FC1"/>
    <w:rsid w:val="004E4B0B"/>
    <w:rsid w:val="004F25B3"/>
    <w:rsid w:val="004F51FA"/>
    <w:rsid w:val="004F7156"/>
    <w:rsid w:val="005018EC"/>
    <w:rsid w:val="00502874"/>
    <w:rsid w:val="005054D1"/>
    <w:rsid w:val="005140C9"/>
    <w:rsid w:val="005152A6"/>
    <w:rsid w:val="005250E1"/>
    <w:rsid w:val="00527E7D"/>
    <w:rsid w:val="00532109"/>
    <w:rsid w:val="005326CE"/>
    <w:rsid w:val="00533A68"/>
    <w:rsid w:val="00533E03"/>
    <w:rsid w:val="00535191"/>
    <w:rsid w:val="0053722B"/>
    <w:rsid w:val="005438D5"/>
    <w:rsid w:val="00544A34"/>
    <w:rsid w:val="00544B97"/>
    <w:rsid w:val="005460E6"/>
    <w:rsid w:val="005464F0"/>
    <w:rsid w:val="005505DE"/>
    <w:rsid w:val="00551AAB"/>
    <w:rsid w:val="00552347"/>
    <w:rsid w:val="00552D3F"/>
    <w:rsid w:val="005624E6"/>
    <w:rsid w:val="00562857"/>
    <w:rsid w:val="0056614D"/>
    <w:rsid w:val="0056793E"/>
    <w:rsid w:val="00570196"/>
    <w:rsid w:val="005728DE"/>
    <w:rsid w:val="00577B40"/>
    <w:rsid w:val="00581AA7"/>
    <w:rsid w:val="00582E60"/>
    <w:rsid w:val="0058385E"/>
    <w:rsid w:val="00584D03"/>
    <w:rsid w:val="00587587"/>
    <w:rsid w:val="00591A40"/>
    <w:rsid w:val="0059579E"/>
    <w:rsid w:val="005A1D6A"/>
    <w:rsid w:val="005B0731"/>
    <w:rsid w:val="005B0BF4"/>
    <w:rsid w:val="005B1D00"/>
    <w:rsid w:val="005B35BC"/>
    <w:rsid w:val="005C1B39"/>
    <w:rsid w:val="005C2722"/>
    <w:rsid w:val="005C3D3B"/>
    <w:rsid w:val="005D0075"/>
    <w:rsid w:val="005D27E7"/>
    <w:rsid w:val="005D3286"/>
    <w:rsid w:val="005D4B71"/>
    <w:rsid w:val="005D50D5"/>
    <w:rsid w:val="005D5823"/>
    <w:rsid w:val="005D60DF"/>
    <w:rsid w:val="005E25CE"/>
    <w:rsid w:val="005E2703"/>
    <w:rsid w:val="005E5DEA"/>
    <w:rsid w:val="005E66ED"/>
    <w:rsid w:val="005E6C51"/>
    <w:rsid w:val="005F1126"/>
    <w:rsid w:val="005F26DF"/>
    <w:rsid w:val="005F4F74"/>
    <w:rsid w:val="005F6375"/>
    <w:rsid w:val="005F6EAD"/>
    <w:rsid w:val="00600BB1"/>
    <w:rsid w:val="006024F4"/>
    <w:rsid w:val="0061060F"/>
    <w:rsid w:val="00612364"/>
    <w:rsid w:val="00612A6F"/>
    <w:rsid w:val="006141F7"/>
    <w:rsid w:val="006153C2"/>
    <w:rsid w:val="00615412"/>
    <w:rsid w:val="0062218C"/>
    <w:rsid w:val="006228AC"/>
    <w:rsid w:val="00624227"/>
    <w:rsid w:val="00630D06"/>
    <w:rsid w:val="006330B7"/>
    <w:rsid w:val="006343DB"/>
    <w:rsid w:val="006371BD"/>
    <w:rsid w:val="006425E7"/>
    <w:rsid w:val="006478B7"/>
    <w:rsid w:val="0065108B"/>
    <w:rsid w:val="00651CEE"/>
    <w:rsid w:val="00654374"/>
    <w:rsid w:val="006543FF"/>
    <w:rsid w:val="00656D79"/>
    <w:rsid w:val="00657D4B"/>
    <w:rsid w:val="00666D32"/>
    <w:rsid w:val="00671AC8"/>
    <w:rsid w:val="006731ED"/>
    <w:rsid w:val="00676455"/>
    <w:rsid w:val="00676FA6"/>
    <w:rsid w:val="006776E6"/>
    <w:rsid w:val="00684E3C"/>
    <w:rsid w:val="00685341"/>
    <w:rsid w:val="00685706"/>
    <w:rsid w:val="006961CA"/>
    <w:rsid w:val="006A1FFB"/>
    <w:rsid w:val="006A4281"/>
    <w:rsid w:val="006A7CAC"/>
    <w:rsid w:val="006B0165"/>
    <w:rsid w:val="006B1ABF"/>
    <w:rsid w:val="006B1B4D"/>
    <w:rsid w:val="006B2B39"/>
    <w:rsid w:val="006B48C3"/>
    <w:rsid w:val="006B5CD7"/>
    <w:rsid w:val="006B62FA"/>
    <w:rsid w:val="006B6760"/>
    <w:rsid w:val="006C1F28"/>
    <w:rsid w:val="006C3108"/>
    <w:rsid w:val="006C439F"/>
    <w:rsid w:val="006C4462"/>
    <w:rsid w:val="006C687B"/>
    <w:rsid w:val="006C6996"/>
    <w:rsid w:val="006C7609"/>
    <w:rsid w:val="006E2920"/>
    <w:rsid w:val="006E2F15"/>
    <w:rsid w:val="006E3F4F"/>
    <w:rsid w:val="006E72B5"/>
    <w:rsid w:val="006E7486"/>
    <w:rsid w:val="006F2F66"/>
    <w:rsid w:val="006F355E"/>
    <w:rsid w:val="006F36FB"/>
    <w:rsid w:val="006F522E"/>
    <w:rsid w:val="00701CE3"/>
    <w:rsid w:val="00702640"/>
    <w:rsid w:val="007032AD"/>
    <w:rsid w:val="00714908"/>
    <w:rsid w:val="00721338"/>
    <w:rsid w:val="00721731"/>
    <w:rsid w:val="00724C34"/>
    <w:rsid w:val="00734553"/>
    <w:rsid w:val="00735706"/>
    <w:rsid w:val="00740724"/>
    <w:rsid w:val="007432E1"/>
    <w:rsid w:val="00747D02"/>
    <w:rsid w:val="00752147"/>
    <w:rsid w:val="00753F1B"/>
    <w:rsid w:val="007611C0"/>
    <w:rsid w:val="007662F1"/>
    <w:rsid w:val="00766AA8"/>
    <w:rsid w:val="0076765D"/>
    <w:rsid w:val="00767DB8"/>
    <w:rsid w:val="007718F9"/>
    <w:rsid w:val="00773C1C"/>
    <w:rsid w:val="00776081"/>
    <w:rsid w:val="00781D57"/>
    <w:rsid w:val="007834C5"/>
    <w:rsid w:val="00784C7B"/>
    <w:rsid w:val="00790358"/>
    <w:rsid w:val="007A772B"/>
    <w:rsid w:val="007B4309"/>
    <w:rsid w:val="007B7996"/>
    <w:rsid w:val="007C11C0"/>
    <w:rsid w:val="007C1EF4"/>
    <w:rsid w:val="007C3695"/>
    <w:rsid w:val="007C70E7"/>
    <w:rsid w:val="007D2695"/>
    <w:rsid w:val="007D39FE"/>
    <w:rsid w:val="007D4367"/>
    <w:rsid w:val="007D52CC"/>
    <w:rsid w:val="007E2C1D"/>
    <w:rsid w:val="007E3C59"/>
    <w:rsid w:val="007E67CD"/>
    <w:rsid w:val="007F3A57"/>
    <w:rsid w:val="007F4879"/>
    <w:rsid w:val="007F4C74"/>
    <w:rsid w:val="00802C56"/>
    <w:rsid w:val="0080683D"/>
    <w:rsid w:val="00811CFA"/>
    <w:rsid w:val="0081245F"/>
    <w:rsid w:val="00815447"/>
    <w:rsid w:val="00827C00"/>
    <w:rsid w:val="00834A78"/>
    <w:rsid w:val="008365F1"/>
    <w:rsid w:val="00845D2D"/>
    <w:rsid w:val="0084626D"/>
    <w:rsid w:val="00853C61"/>
    <w:rsid w:val="0085502F"/>
    <w:rsid w:val="0085711E"/>
    <w:rsid w:val="0086149A"/>
    <w:rsid w:val="008618E6"/>
    <w:rsid w:val="00862901"/>
    <w:rsid w:val="00862D17"/>
    <w:rsid w:val="00877FD4"/>
    <w:rsid w:val="00882451"/>
    <w:rsid w:val="008825CD"/>
    <w:rsid w:val="00882A86"/>
    <w:rsid w:val="00890424"/>
    <w:rsid w:val="00891166"/>
    <w:rsid w:val="00891FF8"/>
    <w:rsid w:val="00892764"/>
    <w:rsid w:val="00893A58"/>
    <w:rsid w:val="008941D0"/>
    <w:rsid w:val="00894BA7"/>
    <w:rsid w:val="00896E09"/>
    <w:rsid w:val="00896EB4"/>
    <w:rsid w:val="008A351B"/>
    <w:rsid w:val="008A4073"/>
    <w:rsid w:val="008A5D3C"/>
    <w:rsid w:val="008B162E"/>
    <w:rsid w:val="008B22A9"/>
    <w:rsid w:val="008B3EE3"/>
    <w:rsid w:val="008B52BD"/>
    <w:rsid w:val="008B61ED"/>
    <w:rsid w:val="008C0B34"/>
    <w:rsid w:val="008C23C3"/>
    <w:rsid w:val="008D0D45"/>
    <w:rsid w:val="008D2085"/>
    <w:rsid w:val="008D219A"/>
    <w:rsid w:val="008D4596"/>
    <w:rsid w:val="008E2AD1"/>
    <w:rsid w:val="008E5365"/>
    <w:rsid w:val="008E6056"/>
    <w:rsid w:val="008F3366"/>
    <w:rsid w:val="008F5758"/>
    <w:rsid w:val="00903E79"/>
    <w:rsid w:val="00906546"/>
    <w:rsid w:val="00906DCD"/>
    <w:rsid w:val="00907A67"/>
    <w:rsid w:val="009111CD"/>
    <w:rsid w:val="00911FC9"/>
    <w:rsid w:val="009170BB"/>
    <w:rsid w:val="00922CA1"/>
    <w:rsid w:val="00927AE3"/>
    <w:rsid w:val="00930308"/>
    <w:rsid w:val="0093179F"/>
    <w:rsid w:val="00932545"/>
    <w:rsid w:val="00933F44"/>
    <w:rsid w:val="009344B3"/>
    <w:rsid w:val="00940C4C"/>
    <w:rsid w:val="009448A1"/>
    <w:rsid w:val="00946917"/>
    <w:rsid w:val="009519A8"/>
    <w:rsid w:val="00970885"/>
    <w:rsid w:val="00970CAC"/>
    <w:rsid w:val="00971E5B"/>
    <w:rsid w:val="00973FFC"/>
    <w:rsid w:val="00976018"/>
    <w:rsid w:val="00980598"/>
    <w:rsid w:val="009822D6"/>
    <w:rsid w:val="00983D1B"/>
    <w:rsid w:val="00991AF4"/>
    <w:rsid w:val="00991D9D"/>
    <w:rsid w:val="009936F1"/>
    <w:rsid w:val="009A302E"/>
    <w:rsid w:val="009A3274"/>
    <w:rsid w:val="009A5F04"/>
    <w:rsid w:val="009B2B6F"/>
    <w:rsid w:val="009B6531"/>
    <w:rsid w:val="009B6661"/>
    <w:rsid w:val="009C1E9F"/>
    <w:rsid w:val="009D0678"/>
    <w:rsid w:val="009D09A8"/>
    <w:rsid w:val="009D1535"/>
    <w:rsid w:val="009E2D46"/>
    <w:rsid w:val="009E7B93"/>
    <w:rsid w:val="009F2DA9"/>
    <w:rsid w:val="00A00845"/>
    <w:rsid w:val="00A02943"/>
    <w:rsid w:val="00A13034"/>
    <w:rsid w:val="00A1500A"/>
    <w:rsid w:val="00A1571D"/>
    <w:rsid w:val="00A17196"/>
    <w:rsid w:val="00A203F3"/>
    <w:rsid w:val="00A21A5E"/>
    <w:rsid w:val="00A22EED"/>
    <w:rsid w:val="00A2333E"/>
    <w:rsid w:val="00A275AA"/>
    <w:rsid w:val="00A33159"/>
    <w:rsid w:val="00A34172"/>
    <w:rsid w:val="00A34D72"/>
    <w:rsid w:val="00A35302"/>
    <w:rsid w:val="00A42BEF"/>
    <w:rsid w:val="00A501A7"/>
    <w:rsid w:val="00A53C95"/>
    <w:rsid w:val="00A61F02"/>
    <w:rsid w:val="00A61FA4"/>
    <w:rsid w:val="00A62838"/>
    <w:rsid w:val="00A63A33"/>
    <w:rsid w:val="00A6596D"/>
    <w:rsid w:val="00A67F00"/>
    <w:rsid w:val="00A735AF"/>
    <w:rsid w:val="00A76F38"/>
    <w:rsid w:val="00A77987"/>
    <w:rsid w:val="00A81A91"/>
    <w:rsid w:val="00A82E43"/>
    <w:rsid w:val="00A861A2"/>
    <w:rsid w:val="00A87CB5"/>
    <w:rsid w:val="00A90F7C"/>
    <w:rsid w:val="00A91841"/>
    <w:rsid w:val="00A9396C"/>
    <w:rsid w:val="00A953CC"/>
    <w:rsid w:val="00A96BB7"/>
    <w:rsid w:val="00A96EAD"/>
    <w:rsid w:val="00AA29FA"/>
    <w:rsid w:val="00AA33E4"/>
    <w:rsid w:val="00AB1910"/>
    <w:rsid w:val="00AB4626"/>
    <w:rsid w:val="00AB52A8"/>
    <w:rsid w:val="00AB7F03"/>
    <w:rsid w:val="00AC0A15"/>
    <w:rsid w:val="00AC1E68"/>
    <w:rsid w:val="00AC22E9"/>
    <w:rsid w:val="00AC46B4"/>
    <w:rsid w:val="00AC48D4"/>
    <w:rsid w:val="00AC64E6"/>
    <w:rsid w:val="00AC7FE1"/>
    <w:rsid w:val="00AD026C"/>
    <w:rsid w:val="00AD2686"/>
    <w:rsid w:val="00AD28AE"/>
    <w:rsid w:val="00AD4F38"/>
    <w:rsid w:val="00AD69A3"/>
    <w:rsid w:val="00AD7B68"/>
    <w:rsid w:val="00AE0C48"/>
    <w:rsid w:val="00AE54C6"/>
    <w:rsid w:val="00AF27A8"/>
    <w:rsid w:val="00AF5982"/>
    <w:rsid w:val="00AF7EF3"/>
    <w:rsid w:val="00AF7FEF"/>
    <w:rsid w:val="00B040C8"/>
    <w:rsid w:val="00B044B5"/>
    <w:rsid w:val="00B0692D"/>
    <w:rsid w:val="00B06DB4"/>
    <w:rsid w:val="00B07E67"/>
    <w:rsid w:val="00B105E2"/>
    <w:rsid w:val="00B10B3D"/>
    <w:rsid w:val="00B1611B"/>
    <w:rsid w:val="00B23C6D"/>
    <w:rsid w:val="00B24A00"/>
    <w:rsid w:val="00B24BCD"/>
    <w:rsid w:val="00B261B6"/>
    <w:rsid w:val="00B2716E"/>
    <w:rsid w:val="00B34D45"/>
    <w:rsid w:val="00B35231"/>
    <w:rsid w:val="00B36AB1"/>
    <w:rsid w:val="00B4107C"/>
    <w:rsid w:val="00B4342A"/>
    <w:rsid w:val="00B43B5C"/>
    <w:rsid w:val="00B45CB1"/>
    <w:rsid w:val="00B46211"/>
    <w:rsid w:val="00B4720F"/>
    <w:rsid w:val="00B51E72"/>
    <w:rsid w:val="00B53E2F"/>
    <w:rsid w:val="00B5414E"/>
    <w:rsid w:val="00B56B52"/>
    <w:rsid w:val="00B624D0"/>
    <w:rsid w:val="00B63E6E"/>
    <w:rsid w:val="00B64DD7"/>
    <w:rsid w:val="00B657AA"/>
    <w:rsid w:val="00B66AE6"/>
    <w:rsid w:val="00B73E23"/>
    <w:rsid w:val="00B74243"/>
    <w:rsid w:val="00B748C0"/>
    <w:rsid w:val="00B76CA6"/>
    <w:rsid w:val="00B77F1C"/>
    <w:rsid w:val="00B83D06"/>
    <w:rsid w:val="00B90122"/>
    <w:rsid w:val="00B91F7E"/>
    <w:rsid w:val="00B94016"/>
    <w:rsid w:val="00BA37AE"/>
    <w:rsid w:val="00BA465A"/>
    <w:rsid w:val="00BA52CC"/>
    <w:rsid w:val="00BA6698"/>
    <w:rsid w:val="00BB4390"/>
    <w:rsid w:val="00BB4A70"/>
    <w:rsid w:val="00BC3B1B"/>
    <w:rsid w:val="00BC54DE"/>
    <w:rsid w:val="00BD1375"/>
    <w:rsid w:val="00BD2191"/>
    <w:rsid w:val="00BD2E55"/>
    <w:rsid w:val="00BD3385"/>
    <w:rsid w:val="00BD574D"/>
    <w:rsid w:val="00BD6549"/>
    <w:rsid w:val="00BD7615"/>
    <w:rsid w:val="00BE2233"/>
    <w:rsid w:val="00BE3188"/>
    <w:rsid w:val="00BE352D"/>
    <w:rsid w:val="00BE6089"/>
    <w:rsid w:val="00BE6D57"/>
    <w:rsid w:val="00BF4C7A"/>
    <w:rsid w:val="00BF6B64"/>
    <w:rsid w:val="00C001F5"/>
    <w:rsid w:val="00C0229E"/>
    <w:rsid w:val="00C02398"/>
    <w:rsid w:val="00C03E29"/>
    <w:rsid w:val="00C048A8"/>
    <w:rsid w:val="00C073DA"/>
    <w:rsid w:val="00C1270A"/>
    <w:rsid w:val="00C14CD3"/>
    <w:rsid w:val="00C172BB"/>
    <w:rsid w:val="00C24884"/>
    <w:rsid w:val="00C27C1A"/>
    <w:rsid w:val="00C27C4C"/>
    <w:rsid w:val="00C30B61"/>
    <w:rsid w:val="00C325D4"/>
    <w:rsid w:val="00C55026"/>
    <w:rsid w:val="00C623F5"/>
    <w:rsid w:val="00C62D0C"/>
    <w:rsid w:val="00C66616"/>
    <w:rsid w:val="00C762D1"/>
    <w:rsid w:val="00C76A19"/>
    <w:rsid w:val="00C8091A"/>
    <w:rsid w:val="00C80C6D"/>
    <w:rsid w:val="00C82344"/>
    <w:rsid w:val="00C836C8"/>
    <w:rsid w:val="00C906BF"/>
    <w:rsid w:val="00C91A82"/>
    <w:rsid w:val="00CA4A36"/>
    <w:rsid w:val="00CA6612"/>
    <w:rsid w:val="00CA70EC"/>
    <w:rsid w:val="00CB1F0A"/>
    <w:rsid w:val="00CB2A65"/>
    <w:rsid w:val="00CB4BE1"/>
    <w:rsid w:val="00CB7018"/>
    <w:rsid w:val="00CC13EA"/>
    <w:rsid w:val="00CC3C35"/>
    <w:rsid w:val="00CC67B3"/>
    <w:rsid w:val="00CC71B8"/>
    <w:rsid w:val="00CD191D"/>
    <w:rsid w:val="00CD48B9"/>
    <w:rsid w:val="00CD6037"/>
    <w:rsid w:val="00CE0A3C"/>
    <w:rsid w:val="00CE3AD3"/>
    <w:rsid w:val="00CE49CB"/>
    <w:rsid w:val="00CE79BF"/>
    <w:rsid w:val="00CF436D"/>
    <w:rsid w:val="00CF4A5E"/>
    <w:rsid w:val="00CF4D41"/>
    <w:rsid w:val="00CF5F1A"/>
    <w:rsid w:val="00CF6EFB"/>
    <w:rsid w:val="00D006F2"/>
    <w:rsid w:val="00D0419B"/>
    <w:rsid w:val="00D05699"/>
    <w:rsid w:val="00D05AA0"/>
    <w:rsid w:val="00D1216C"/>
    <w:rsid w:val="00D1316D"/>
    <w:rsid w:val="00D13B5F"/>
    <w:rsid w:val="00D1474B"/>
    <w:rsid w:val="00D151F4"/>
    <w:rsid w:val="00D208C4"/>
    <w:rsid w:val="00D209B1"/>
    <w:rsid w:val="00D224BD"/>
    <w:rsid w:val="00D24417"/>
    <w:rsid w:val="00D258A5"/>
    <w:rsid w:val="00D27B1A"/>
    <w:rsid w:val="00D30792"/>
    <w:rsid w:val="00D30D5E"/>
    <w:rsid w:val="00D362D6"/>
    <w:rsid w:val="00D37127"/>
    <w:rsid w:val="00D372C7"/>
    <w:rsid w:val="00D50A11"/>
    <w:rsid w:val="00D60779"/>
    <w:rsid w:val="00D6326A"/>
    <w:rsid w:val="00D7065B"/>
    <w:rsid w:val="00D72920"/>
    <w:rsid w:val="00D749C7"/>
    <w:rsid w:val="00D75DC1"/>
    <w:rsid w:val="00D7678B"/>
    <w:rsid w:val="00D779ED"/>
    <w:rsid w:val="00D80BDE"/>
    <w:rsid w:val="00D852A8"/>
    <w:rsid w:val="00D870B1"/>
    <w:rsid w:val="00D8781F"/>
    <w:rsid w:val="00D92BB2"/>
    <w:rsid w:val="00D9349C"/>
    <w:rsid w:val="00D94039"/>
    <w:rsid w:val="00D945A6"/>
    <w:rsid w:val="00DA0ADB"/>
    <w:rsid w:val="00DA33AF"/>
    <w:rsid w:val="00DA5813"/>
    <w:rsid w:val="00DA6A9C"/>
    <w:rsid w:val="00DA7C6D"/>
    <w:rsid w:val="00DB3EB2"/>
    <w:rsid w:val="00DC0265"/>
    <w:rsid w:val="00DC1C48"/>
    <w:rsid w:val="00DC3FE8"/>
    <w:rsid w:val="00DC50D1"/>
    <w:rsid w:val="00DC53F6"/>
    <w:rsid w:val="00DC7486"/>
    <w:rsid w:val="00DD096B"/>
    <w:rsid w:val="00DD2315"/>
    <w:rsid w:val="00DD3C01"/>
    <w:rsid w:val="00DD5127"/>
    <w:rsid w:val="00DD610E"/>
    <w:rsid w:val="00DE18F7"/>
    <w:rsid w:val="00DF545E"/>
    <w:rsid w:val="00DF5751"/>
    <w:rsid w:val="00DF5CC5"/>
    <w:rsid w:val="00DF7B54"/>
    <w:rsid w:val="00E029BA"/>
    <w:rsid w:val="00E0629E"/>
    <w:rsid w:val="00E07DA3"/>
    <w:rsid w:val="00E122F3"/>
    <w:rsid w:val="00E13839"/>
    <w:rsid w:val="00E13C37"/>
    <w:rsid w:val="00E2207E"/>
    <w:rsid w:val="00E24E38"/>
    <w:rsid w:val="00E24F6C"/>
    <w:rsid w:val="00E30BD7"/>
    <w:rsid w:val="00E30E79"/>
    <w:rsid w:val="00E31933"/>
    <w:rsid w:val="00E3610B"/>
    <w:rsid w:val="00E428BB"/>
    <w:rsid w:val="00E47E0E"/>
    <w:rsid w:val="00E530D2"/>
    <w:rsid w:val="00E55F16"/>
    <w:rsid w:val="00E56013"/>
    <w:rsid w:val="00E60439"/>
    <w:rsid w:val="00E62FC3"/>
    <w:rsid w:val="00E6374A"/>
    <w:rsid w:val="00E70B0C"/>
    <w:rsid w:val="00E76F9D"/>
    <w:rsid w:val="00E80C9F"/>
    <w:rsid w:val="00E8128B"/>
    <w:rsid w:val="00E82B41"/>
    <w:rsid w:val="00E82ED6"/>
    <w:rsid w:val="00E83EB5"/>
    <w:rsid w:val="00E84B72"/>
    <w:rsid w:val="00E85EF8"/>
    <w:rsid w:val="00E878B7"/>
    <w:rsid w:val="00E929E6"/>
    <w:rsid w:val="00E93956"/>
    <w:rsid w:val="00EA0016"/>
    <w:rsid w:val="00EA1DC3"/>
    <w:rsid w:val="00EA390A"/>
    <w:rsid w:val="00EA4229"/>
    <w:rsid w:val="00EA5577"/>
    <w:rsid w:val="00EA5D29"/>
    <w:rsid w:val="00EB1DD8"/>
    <w:rsid w:val="00EB2C13"/>
    <w:rsid w:val="00EB590C"/>
    <w:rsid w:val="00EB766C"/>
    <w:rsid w:val="00EB7E99"/>
    <w:rsid w:val="00EC1BD0"/>
    <w:rsid w:val="00EC1FCF"/>
    <w:rsid w:val="00EC446D"/>
    <w:rsid w:val="00EC4FBF"/>
    <w:rsid w:val="00EC79E7"/>
    <w:rsid w:val="00ED60EE"/>
    <w:rsid w:val="00ED6C96"/>
    <w:rsid w:val="00ED6ED5"/>
    <w:rsid w:val="00EE5A64"/>
    <w:rsid w:val="00EF5AF2"/>
    <w:rsid w:val="00EF75AD"/>
    <w:rsid w:val="00F00808"/>
    <w:rsid w:val="00F02430"/>
    <w:rsid w:val="00F0285A"/>
    <w:rsid w:val="00F03753"/>
    <w:rsid w:val="00F11FED"/>
    <w:rsid w:val="00F14718"/>
    <w:rsid w:val="00F17F7F"/>
    <w:rsid w:val="00F2218D"/>
    <w:rsid w:val="00F24365"/>
    <w:rsid w:val="00F253F1"/>
    <w:rsid w:val="00F25DDB"/>
    <w:rsid w:val="00F26145"/>
    <w:rsid w:val="00F26B95"/>
    <w:rsid w:val="00F3063B"/>
    <w:rsid w:val="00F31A2A"/>
    <w:rsid w:val="00F3229D"/>
    <w:rsid w:val="00F333E7"/>
    <w:rsid w:val="00F33ED1"/>
    <w:rsid w:val="00F344A3"/>
    <w:rsid w:val="00F34B36"/>
    <w:rsid w:val="00F354B3"/>
    <w:rsid w:val="00F359DF"/>
    <w:rsid w:val="00F40F43"/>
    <w:rsid w:val="00F4203B"/>
    <w:rsid w:val="00F43319"/>
    <w:rsid w:val="00F4606C"/>
    <w:rsid w:val="00F47705"/>
    <w:rsid w:val="00F50F9A"/>
    <w:rsid w:val="00F525A3"/>
    <w:rsid w:val="00F5369D"/>
    <w:rsid w:val="00F539F8"/>
    <w:rsid w:val="00F56346"/>
    <w:rsid w:val="00F5769F"/>
    <w:rsid w:val="00F64B83"/>
    <w:rsid w:val="00F65280"/>
    <w:rsid w:val="00F65973"/>
    <w:rsid w:val="00F708B5"/>
    <w:rsid w:val="00F70D64"/>
    <w:rsid w:val="00F719D2"/>
    <w:rsid w:val="00F71B7B"/>
    <w:rsid w:val="00F75372"/>
    <w:rsid w:val="00F7540D"/>
    <w:rsid w:val="00F76A19"/>
    <w:rsid w:val="00F770F7"/>
    <w:rsid w:val="00F82362"/>
    <w:rsid w:val="00F91F58"/>
    <w:rsid w:val="00F948FA"/>
    <w:rsid w:val="00F949E7"/>
    <w:rsid w:val="00F97DB4"/>
    <w:rsid w:val="00FA0901"/>
    <w:rsid w:val="00FA40EF"/>
    <w:rsid w:val="00FA57F4"/>
    <w:rsid w:val="00FB05C5"/>
    <w:rsid w:val="00FB4BE7"/>
    <w:rsid w:val="00FB7DE0"/>
    <w:rsid w:val="00FC33B3"/>
    <w:rsid w:val="00FC45C0"/>
    <w:rsid w:val="00FC6535"/>
    <w:rsid w:val="00FC7CA6"/>
    <w:rsid w:val="00FD2979"/>
    <w:rsid w:val="00FD2E75"/>
    <w:rsid w:val="00FD40BB"/>
    <w:rsid w:val="00FD52BC"/>
    <w:rsid w:val="00FD5F2B"/>
    <w:rsid w:val="00FE4FB4"/>
    <w:rsid w:val="00FE4FB7"/>
    <w:rsid w:val="00FE5998"/>
    <w:rsid w:val="00FF36DC"/>
    <w:rsid w:val="00FF5592"/>
    <w:rsid w:val="00FF5D5C"/>
    <w:rsid w:val="00FF6603"/>
    <w:rsid w:val="00FF662A"/>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3F63D"/>
  <w15:docId w15:val="{58DAA61E-F3DC-4955-BC33-13516C119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8"/>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DA5813"/>
    <w:pPr>
      <w:spacing w:after="200" w:line="276" w:lineRule="auto"/>
      <w:ind w:left="720" w:firstLine="0"/>
      <w:contextualSpacing/>
      <w:jc w:val="left"/>
    </w:pPr>
    <w:rPr>
      <w:rFonts w:ascii="Calibri" w:hAnsi="Calibri"/>
      <w:sz w:val="22"/>
    </w:rPr>
  </w:style>
  <w:style w:type="paragraph" w:styleId="NormalWeb">
    <w:name w:val="Normal (Web)"/>
    <w:basedOn w:val="Normal"/>
    <w:uiPriority w:val="99"/>
    <w:unhideWhenUsed/>
    <w:rsid w:val="00E0629E"/>
    <w:pPr>
      <w:spacing w:before="100" w:beforeAutospacing="1" w:after="100" w:afterAutospacing="1" w:line="240" w:lineRule="auto"/>
      <w:ind w:firstLine="0"/>
      <w:jc w:val="left"/>
    </w:pPr>
    <w:rPr>
      <w:rFonts w:eastAsia="Times New Roman"/>
      <w:szCs w:val="24"/>
    </w:rPr>
  </w:style>
  <w:style w:type="character" w:styleId="Strong">
    <w:name w:val="Strong"/>
    <w:basedOn w:val="DefaultParagraphFont"/>
    <w:uiPriority w:val="22"/>
    <w:qFormat/>
    <w:rsid w:val="00E0629E"/>
    <w:rPr>
      <w:b/>
      <w:bCs/>
    </w:rPr>
  </w:style>
  <w:style w:type="character" w:styleId="Emphasis">
    <w:name w:val="Emphasis"/>
    <w:basedOn w:val="DefaultParagraphFont"/>
    <w:uiPriority w:val="20"/>
    <w:qFormat/>
    <w:rsid w:val="00E0629E"/>
    <w:rPr>
      <w:i/>
      <w:iCs/>
    </w:rPr>
  </w:style>
  <w:style w:type="character" w:styleId="Hyperlink">
    <w:name w:val="Hyperlink"/>
    <w:basedOn w:val="DefaultParagraphFont"/>
    <w:uiPriority w:val="99"/>
    <w:unhideWhenUsed/>
    <w:rsid w:val="00E76F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84003">
      <w:bodyDiv w:val="1"/>
      <w:marLeft w:val="0"/>
      <w:marRight w:val="0"/>
      <w:marTop w:val="0"/>
      <w:marBottom w:val="0"/>
      <w:divBdr>
        <w:top w:val="none" w:sz="0" w:space="0" w:color="auto"/>
        <w:left w:val="none" w:sz="0" w:space="0" w:color="auto"/>
        <w:bottom w:val="none" w:sz="0" w:space="0" w:color="auto"/>
        <w:right w:val="none" w:sz="0" w:space="0" w:color="auto"/>
      </w:divBdr>
    </w:div>
    <w:div w:id="237984848">
      <w:bodyDiv w:val="1"/>
      <w:marLeft w:val="0"/>
      <w:marRight w:val="0"/>
      <w:marTop w:val="0"/>
      <w:marBottom w:val="0"/>
      <w:divBdr>
        <w:top w:val="none" w:sz="0" w:space="0" w:color="auto"/>
        <w:left w:val="none" w:sz="0" w:space="0" w:color="auto"/>
        <w:bottom w:val="none" w:sz="0" w:space="0" w:color="auto"/>
        <w:right w:val="none" w:sz="0" w:space="0" w:color="auto"/>
      </w:divBdr>
      <w:divsChild>
        <w:div w:id="1270119021">
          <w:marLeft w:val="0"/>
          <w:marRight w:val="0"/>
          <w:marTop w:val="0"/>
          <w:marBottom w:val="0"/>
          <w:divBdr>
            <w:top w:val="none" w:sz="0" w:space="0" w:color="auto"/>
            <w:left w:val="none" w:sz="0" w:space="0" w:color="auto"/>
            <w:bottom w:val="none" w:sz="0" w:space="0" w:color="auto"/>
            <w:right w:val="none" w:sz="0" w:space="0" w:color="auto"/>
          </w:divBdr>
        </w:div>
        <w:div w:id="1349134296">
          <w:marLeft w:val="0"/>
          <w:marRight w:val="0"/>
          <w:marTop w:val="0"/>
          <w:marBottom w:val="0"/>
          <w:divBdr>
            <w:top w:val="none" w:sz="0" w:space="0" w:color="auto"/>
            <w:left w:val="none" w:sz="0" w:space="0" w:color="auto"/>
            <w:bottom w:val="none" w:sz="0" w:space="0" w:color="auto"/>
            <w:right w:val="none" w:sz="0" w:space="0" w:color="auto"/>
          </w:divBdr>
        </w:div>
        <w:div w:id="788429566">
          <w:marLeft w:val="0"/>
          <w:marRight w:val="0"/>
          <w:marTop w:val="0"/>
          <w:marBottom w:val="0"/>
          <w:divBdr>
            <w:top w:val="none" w:sz="0" w:space="0" w:color="auto"/>
            <w:left w:val="none" w:sz="0" w:space="0" w:color="auto"/>
            <w:bottom w:val="none" w:sz="0" w:space="0" w:color="auto"/>
            <w:right w:val="none" w:sz="0" w:space="0" w:color="auto"/>
          </w:divBdr>
        </w:div>
      </w:divsChild>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62825266">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78080250">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02542120">
      <w:bodyDiv w:val="1"/>
      <w:marLeft w:val="0"/>
      <w:marRight w:val="0"/>
      <w:marTop w:val="0"/>
      <w:marBottom w:val="0"/>
      <w:divBdr>
        <w:top w:val="none" w:sz="0" w:space="0" w:color="auto"/>
        <w:left w:val="none" w:sz="0" w:space="0" w:color="auto"/>
        <w:bottom w:val="none" w:sz="0" w:space="0" w:color="auto"/>
        <w:right w:val="none" w:sz="0" w:space="0" w:color="auto"/>
      </w:divBdr>
      <w:divsChild>
        <w:div w:id="1526166378">
          <w:marLeft w:val="0"/>
          <w:marRight w:val="0"/>
          <w:marTop w:val="0"/>
          <w:marBottom w:val="0"/>
          <w:divBdr>
            <w:top w:val="none" w:sz="0" w:space="0" w:color="auto"/>
            <w:left w:val="none" w:sz="0" w:space="0" w:color="auto"/>
            <w:bottom w:val="none" w:sz="0" w:space="0" w:color="auto"/>
            <w:right w:val="none" w:sz="0" w:space="0" w:color="auto"/>
          </w:divBdr>
        </w:div>
      </w:divsChild>
    </w:div>
    <w:div w:id="1515917491">
      <w:bodyDiv w:val="1"/>
      <w:marLeft w:val="0"/>
      <w:marRight w:val="0"/>
      <w:marTop w:val="0"/>
      <w:marBottom w:val="0"/>
      <w:divBdr>
        <w:top w:val="none" w:sz="0" w:space="0" w:color="auto"/>
        <w:left w:val="none" w:sz="0" w:space="0" w:color="auto"/>
        <w:bottom w:val="none" w:sz="0" w:space="0" w:color="auto"/>
        <w:right w:val="none" w:sz="0" w:space="0" w:color="auto"/>
      </w:divBdr>
    </w:div>
    <w:div w:id="1805393641">
      <w:bodyDiv w:val="1"/>
      <w:marLeft w:val="0"/>
      <w:marRight w:val="0"/>
      <w:marTop w:val="0"/>
      <w:marBottom w:val="0"/>
      <w:divBdr>
        <w:top w:val="none" w:sz="0" w:space="0" w:color="auto"/>
        <w:left w:val="none" w:sz="0" w:space="0" w:color="auto"/>
        <w:bottom w:val="none" w:sz="0" w:space="0" w:color="auto"/>
        <w:right w:val="none" w:sz="0" w:space="0" w:color="auto"/>
      </w:divBdr>
    </w:div>
    <w:div w:id="2014066082">
      <w:bodyDiv w:val="1"/>
      <w:marLeft w:val="0"/>
      <w:marRight w:val="0"/>
      <w:marTop w:val="0"/>
      <w:marBottom w:val="0"/>
      <w:divBdr>
        <w:top w:val="none" w:sz="0" w:space="0" w:color="auto"/>
        <w:left w:val="none" w:sz="0" w:space="0" w:color="auto"/>
        <w:bottom w:val="none" w:sz="0" w:space="0" w:color="auto"/>
        <w:right w:val="none" w:sz="0" w:space="0" w:color="auto"/>
      </w:divBdr>
    </w:div>
    <w:div w:id="2059233374">
      <w:bodyDiv w:val="1"/>
      <w:marLeft w:val="0"/>
      <w:marRight w:val="0"/>
      <w:marTop w:val="0"/>
      <w:marBottom w:val="0"/>
      <w:divBdr>
        <w:top w:val="none" w:sz="0" w:space="0" w:color="auto"/>
        <w:left w:val="none" w:sz="0" w:space="0" w:color="auto"/>
        <w:bottom w:val="none" w:sz="0" w:space="0" w:color="auto"/>
        <w:right w:val="none" w:sz="0" w:space="0" w:color="auto"/>
      </w:divBdr>
    </w:div>
    <w:div w:id="209377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BAB%201%20K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D483A236-4F6C-4EC7-AFC2-D41BC093A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BAB 1 KP.dot</Template>
  <TotalTime>453</TotalTime>
  <Pages>10</Pages>
  <Words>975</Words>
  <Characters>5559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Harley</dc:creator>
  <cp:lastModifiedBy>USER</cp:lastModifiedBy>
  <cp:revision>277</cp:revision>
  <dcterms:created xsi:type="dcterms:W3CDTF">2018-10-30T01:26:00Z</dcterms:created>
  <dcterms:modified xsi:type="dcterms:W3CDTF">2019-01-11T15:20:00Z</dcterms:modified>
</cp:coreProperties>
</file>